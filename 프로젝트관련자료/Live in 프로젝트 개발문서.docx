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598B9" w14:textId="77777777" w:rsidR="00D077E9" w:rsidRPr="00240586" w:rsidRDefault="00AB02A7" w:rsidP="00D70D02">
      <w:r w:rsidRPr="0024058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838AC4" wp14:editId="296F5F8A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직사각형 3" descr="표지 텍스트의 흰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C0202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838AC4" id="직사각형 3" o:spid="_x0000_s1026" alt="표지 텍스트의 흰 직사각형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" fillcolor="white [3212]" stroked="f" strokeweight="2pt">
                <v:textbox>
                  <w:txbxContent>
                    <w:p w14:paraId="06AC0202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30B0FEE9" wp14:editId="2EB73A13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그림 1" descr="도시 건물, 시장 및 거리 표지판이 있는 거리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240586" w14:paraId="22661C49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010CA60" w14:textId="77777777" w:rsidR="00D077E9" w:rsidRPr="00240586" w:rsidRDefault="00D077E9" w:rsidP="00AB02A7">
            <w:r w:rsidRPr="00240586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 wp14:anchorId="786E66FA" wp14:editId="3E7189D2">
                      <wp:extent cx="3528695" cy="1552575"/>
                      <wp:effectExtent l="0" t="0" r="0" b="0"/>
                      <wp:docPr id="8" name="텍스트 상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55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A5D674" w14:textId="77777777" w:rsidR="00D077E9" w:rsidRPr="00D86945" w:rsidRDefault="0021584F" w:rsidP="0021584F">
                                  <w:pPr>
                                    <w:pStyle w:val="a7"/>
                                    <w:spacing w:line="204" w:lineRule="auto"/>
                                  </w:pP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L</w:t>
                                  </w:r>
                                  <w:r>
                                    <w:rPr>
                                      <w:lang w:val="ko-KR" w:bidi="ko-KR"/>
                                    </w:rPr>
                                    <w:t xml:space="preserve">ive 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i</w:t>
                                  </w:r>
                                  <w:r>
                                    <w:rPr>
                                      <w:lang w:val="ko-KR" w:bidi="ko-KR"/>
                                    </w:rPr>
                                    <w:t>n</w:t>
                                  </w:r>
                                  <w:proofErr w:type="spellEnd"/>
                                  <w:r>
                                    <w:rPr>
                                      <w:lang w:val="ko-KR" w:bidi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프로젝트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786E66F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8" o:spid="_x0000_s1027" type="#_x0000_t202" style="width:277.8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" filled="f" stroked="f" strokeweight=".5pt">
                      <v:textbox>
                        <w:txbxContent>
                          <w:p w14:paraId="14A5D674" w14:textId="77777777" w:rsidR="00D077E9" w:rsidRPr="00D86945" w:rsidRDefault="0021584F" w:rsidP="0021584F">
                            <w:pPr>
                              <w:pStyle w:val="a7"/>
                              <w:spacing w:line="204" w:lineRule="auto"/>
                            </w:pPr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L</w:t>
                            </w:r>
                            <w:r>
                              <w:rPr>
                                <w:lang w:val="ko-KR" w:bidi="ko-KR"/>
                              </w:rPr>
                              <w:t xml:space="preserve">ive </w:t>
                            </w:r>
                            <w:proofErr w:type="spellStart"/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i</w:t>
                            </w:r>
                            <w:r>
                              <w:rPr>
                                <w:lang w:val="ko-KR" w:bidi="ko-KR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lang w:val="ko-KR" w:bidi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프로젝트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F307E33" w14:textId="77777777" w:rsidR="00D077E9" w:rsidRPr="00240586" w:rsidRDefault="00D077E9" w:rsidP="00AB02A7">
            <w:r w:rsidRPr="00240586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 wp14:anchorId="24C100A7" wp14:editId="1B42C576">
                      <wp:extent cx="1390918" cy="0"/>
                      <wp:effectExtent l="0" t="19050" r="19050" b="19050"/>
                      <wp:docPr id="5" name="직선 연결선 5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6FE78323" id="직선 연결선 5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" strokecolor="#224f76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240586" w14:paraId="3D9F7DA3" w14:textId="77777777" w:rsidTr="00C9360B">
        <w:trPr>
          <w:trHeight w:val="7132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CEA6" w14:textId="77777777" w:rsidR="00D077E9" w:rsidRPr="00240586" w:rsidRDefault="00D077E9" w:rsidP="00AB02A7">
            <w:pPr>
              <w:rPr>
                <w:noProof/>
              </w:rPr>
            </w:pPr>
          </w:p>
        </w:tc>
      </w:tr>
      <w:tr w:rsidR="00D077E9" w:rsidRPr="00240586" w14:paraId="673EEBB4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</w:rPr>
              <w:id w:val="1080870105"/>
              <w:placeholder>
                <w:docPart w:val="71B7E874FF5D435B954FD84DD3FB3EF0"/>
              </w:placeholder>
              <w15:appearance w15:val="hidden"/>
            </w:sdtPr>
            <w:sdtEndPr/>
            <w:sdtContent>
              <w:p w14:paraId="2AA3AD0F" w14:textId="0BC5450B" w:rsidR="00D077E9" w:rsidRPr="00240586" w:rsidRDefault="00D91909" w:rsidP="00AB02A7">
                <w:r>
                  <w:t xml:space="preserve">2020 </w:t>
                </w:r>
                <w:r>
                  <w:rPr>
                    <w:rFonts w:hint="eastAsia"/>
                  </w:rPr>
                  <w:t>멀티미디어처리 프로젝트</w:t>
                </w:r>
              </w:p>
            </w:sdtContent>
          </w:sdt>
          <w:p w14:paraId="6432DFEE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  <w:r w:rsidRPr="00240586">
              <w:rPr>
                <w:rFonts w:hint="eastAsia"/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6B9DFB95" wp14:editId="26C97A6B">
                      <wp:extent cx="1493949" cy="0"/>
                      <wp:effectExtent l="0" t="19050" r="30480" b="19050"/>
                      <wp:docPr id="6" name="직선 연결선(S) 6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11B7D77" id="직선 연결선(S) 6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" strokecolor="#224f76 [3215]" strokeweight="3pt">
                      <w10:anchorlock/>
                    </v:line>
                  </w:pict>
                </mc:Fallback>
              </mc:AlternateContent>
            </w:r>
          </w:p>
          <w:p w14:paraId="4C8813C3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B6B055F" w14:textId="6F8AD806" w:rsidR="00D077E9" w:rsidRPr="00240586" w:rsidRDefault="00D01049" w:rsidP="00AB02A7">
            <w:sdt>
              <w:sdtPr>
                <w:rPr>
                  <w:rFonts w:hint="eastAsia"/>
                </w:rPr>
                <w:id w:val="-1740469667"/>
                <w:placeholder>
                  <w:docPart w:val="A94B2BBC452641B0B81189CC7E15E02B"/>
                </w:placeholder>
                <w15:appearance w15:val="hidden"/>
              </w:sdtPr>
              <w:sdtEndPr/>
              <w:sdtContent>
                <w:r w:rsidR="00C770B8">
                  <w:t xml:space="preserve">16 </w:t>
                </w:r>
                <w:proofErr w:type="spellStart"/>
                <w:r w:rsidR="00C770B8">
                  <w:rPr>
                    <w:rFonts w:hint="eastAsia"/>
                  </w:rPr>
                  <w:t>함진경</w:t>
                </w:r>
                <w:proofErr w:type="spellEnd"/>
              </w:sdtContent>
            </w:sdt>
          </w:p>
          <w:p w14:paraId="73B9C5B5" w14:textId="2638B291" w:rsidR="00D077E9" w:rsidRDefault="00C770B8" w:rsidP="00AB02A7">
            <w:r>
              <w:rPr>
                <w:rFonts w:hint="eastAsia"/>
                <w:lang w:val="ko-KR" w:bidi="ko-KR"/>
              </w:rPr>
              <w:t>1</w:t>
            </w:r>
            <w:r>
              <w:t xml:space="preserve">7 </w:t>
            </w:r>
            <w:r>
              <w:rPr>
                <w:rFonts w:hint="eastAsia"/>
              </w:rPr>
              <w:t>김지현</w:t>
            </w:r>
          </w:p>
          <w:p w14:paraId="68273AEB" w14:textId="1A7FF1B2" w:rsidR="00C770B8" w:rsidRPr="00240586" w:rsidRDefault="00C770B8" w:rsidP="00AB02A7">
            <w:r>
              <w:rPr>
                <w:rFonts w:hint="eastAsia"/>
              </w:rPr>
              <w:t>1</w:t>
            </w:r>
            <w:r>
              <w:t xml:space="preserve">7 </w:t>
            </w:r>
            <w:proofErr w:type="spellStart"/>
            <w:r>
              <w:rPr>
                <w:rFonts w:hint="eastAsia"/>
              </w:rPr>
              <w:t>최찬영</w:t>
            </w:r>
            <w:proofErr w:type="spellEnd"/>
          </w:p>
          <w:p w14:paraId="38E2936F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5D1F4089" w14:textId="0079D917" w:rsidR="00BC2104" w:rsidRDefault="00AB02A7" w:rsidP="00BC2104">
      <w:pPr>
        <w:spacing w:after="200"/>
        <w:rPr>
          <w:lang w:val="ko-KR" w:bidi="ko-KR"/>
        </w:rPr>
      </w:pPr>
      <w:r w:rsidRPr="00240586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A6A14F1" wp14:editId="72B2329F">
            <wp:simplePos x="0" y="0"/>
            <wp:positionH relativeFrom="column">
              <wp:posOffset>4950044</wp:posOffset>
            </wp:positionH>
            <wp:positionV relativeFrom="paragraph">
              <wp:posOffset>7748905</wp:posOffset>
            </wp:positionV>
            <wp:extent cx="1482287" cy="643890"/>
            <wp:effectExtent l="0" t="0" r="0" b="3810"/>
            <wp:wrapNone/>
            <wp:docPr id="12" name="그래픽 201" descr="로고 개체 틀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래픽 201" descr="로고 개체 틀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87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58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94CEC22" wp14:editId="570B9D4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직사각형 2" descr="컬러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7F623F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94CEC22" id="직사각형 2" o:spid="_x0000_s1028" alt="컬러 직사각형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" fillcolor="#8dc4d8 [3206]" stroked="f" strokeweight="2pt">
                <v:textbox>
                  <w:txbxContent>
                    <w:p w14:paraId="3E7F623F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lang w:val="ko-KR" w:bidi="ko-KR"/>
        </w:rPr>
        <w:br w:type="page"/>
      </w:r>
      <w:bookmarkStart w:id="0" w:name="_Toc37773757"/>
    </w:p>
    <w:tbl>
      <w:tblPr>
        <w:tblW w:w="999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4"/>
      </w:tblGrid>
      <w:tr w:rsidR="001F2F6E" w:rsidRPr="00240586" w14:paraId="1DA1A9B3" w14:textId="77777777" w:rsidTr="00F27E8A">
        <w:trPr>
          <w:trHeight w:val="3546"/>
        </w:trPr>
        <w:tc>
          <w:tcPr>
            <w:tcW w:w="9994" w:type="dxa"/>
          </w:tcPr>
          <w:p w14:paraId="05CBBABB" w14:textId="6D93E0AD" w:rsidR="0081401E" w:rsidRDefault="00F40978" w:rsidP="0081401E">
            <w:pPr>
              <w:pStyle w:val="1"/>
            </w:pPr>
            <w:bookmarkStart w:id="1" w:name="_Toc37774219"/>
            <w:bookmarkStart w:id="2" w:name="_Toc37774258"/>
            <w:r>
              <w:rPr>
                <w:rFonts w:hint="eastAsia"/>
              </w:rPr>
              <w:lastRenderedPageBreak/>
              <w:t>목차</w:t>
            </w:r>
            <w:bookmarkEnd w:id="0"/>
            <w:bookmarkEnd w:id="1"/>
            <w:bookmarkEnd w:id="2"/>
          </w:p>
          <w:sdt>
            <w:sdtPr>
              <w:rPr>
                <w:rFonts w:cstheme="minorBidi" w:hint="eastAsia"/>
                <w:b/>
                <w:sz w:val="28"/>
                <w:szCs w:val="22"/>
              </w:rPr>
              <w:id w:val="1660650702"/>
              <w:placeholder>
                <w:docPart w:val="ED44E1E4B39145F3BF0CD9F99EF76376"/>
              </w:placeholder>
              <w15:appearance w15:val="hidden"/>
            </w:sdtPr>
            <w:sdtEndPr/>
            <w:sdtContent>
              <w:bookmarkStart w:id="3" w:name="_Toc37774259" w:displacedByCustomXml="prev"/>
              <w:bookmarkStart w:id="4" w:name="_Toc37774220" w:displacedByCustomXml="prev"/>
              <w:bookmarkStart w:id="5" w:name="_Toc37773758" w:displacedByCustomXml="prev"/>
              <w:p w14:paraId="28D9AE51" w14:textId="656599D7" w:rsidR="001F2F6E" w:rsidRDefault="001F2F6E" w:rsidP="001F2F6E">
                <w:pPr>
                  <w:pStyle w:val="21"/>
                  <w:numPr>
                    <w:ilvl w:val="0"/>
                    <w:numId w:val="14"/>
                  </w:numPr>
                </w:pPr>
                <w:r>
                  <w:t xml:space="preserve"> </w:t>
                </w:r>
                <w:r>
                  <w:rPr>
                    <w:rFonts w:hint="eastAsia"/>
                  </w:rPr>
                  <w:t>개요</w:t>
                </w:r>
                <w:bookmarkEnd w:id="5"/>
                <w:bookmarkEnd w:id="4"/>
                <w:bookmarkEnd w:id="3"/>
              </w:p>
              <w:p w14:paraId="42011392" w14:textId="77777777" w:rsidR="001F2F6E" w:rsidRPr="009E0F88" w:rsidRDefault="001F2F6E" w:rsidP="001F2F6E">
                <w:pPr>
                  <w:pStyle w:val="afb"/>
                  <w:numPr>
                    <w:ilvl w:val="1"/>
                    <w:numId w:val="16"/>
                  </w:numPr>
                </w:pPr>
                <w:r w:rsidRPr="009E0F88">
                  <w:rPr>
                    <w:rFonts w:hint="eastAsia"/>
                  </w:rPr>
                  <w:t>소개</w:t>
                </w:r>
              </w:p>
              <w:p w14:paraId="3E58A015" w14:textId="77777777" w:rsidR="001F2F6E" w:rsidRPr="009E0F88" w:rsidRDefault="001F2F6E" w:rsidP="001F2F6E">
                <w:pPr>
                  <w:pStyle w:val="afb"/>
                  <w:numPr>
                    <w:ilvl w:val="1"/>
                    <w:numId w:val="16"/>
                  </w:numPr>
                </w:pPr>
                <w:r w:rsidRPr="009E0F88">
                  <w:rPr>
                    <w:rFonts w:hint="eastAsia"/>
                  </w:rPr>
                  <w:t>문제의식</w:t>
                </w:r>
              </w:p>
              <w:p w14:paraId="69020983" w14:textId="77777777" w:rsidR="001F2F6E" w:rsidRPr="009E0F88" w:rsidRDefault="001F2F6E" w:rsidP="001F2F6E">
                <w:pPr>
                  <w:pStyle w:val="afb"/>
                  <w:numPr>
                    <w:ilvl w:val="1"/>
                    <w:numId w:val="16"/>
                  </w:numPr>
                </w:pPr>
                <w:r w:rsidRPr="009E0F88">
                  <w:rPr>
                    <w:rFonts w:hint="eastAsia"/>
                  </w:rPr>
                  <w:t>기대효과</w:t>
                </w:r>
              </w:p>
              <w:p w14:paraId="0E33D629" w14:textId="77777777" w:rsidR="001F2F6E" w:rsidRDefault="001F2F6E" w:rsidP="001F2F6E">
                <w:pPr>
                  <w:pStyle w:val="21"/>
                  <w:numPr>
                    <w:ilvl w:val="0"/>
                    <w:numId w:val="14"/>
                  </w:numPr>
                </w:pPr>
                <w:r>
                  <w:rPr>
                    <w:rFonts w:hint="eastAsia"/>
                  </w:rPr>
                  <w:t xml:space="preserve"> </w:t>
                </w:r>
                <w:bookmarkStart w:id="6" w:name="_Toc37773759"/>
                <w:bookmarkStart w:id="7" w:name="_Toc37774221"/>
                <w:bookmarkStart w:id="8" w:name="_Toc37774260"/>
                <w:r>
                  <w:rPr>
                    <w:rFonts w:hint="eastAsia"/>
                  </w:rPr>
                  <w:t>기획</w:t>
                </w:r>
                <w:bookmarkEnd w:id="6"/>
                <w:bookmarkEnd w:id="7"/>
                <w:bookmarkEnd w:id="8"/>
              </w:p>
              <w:p w14:paraId="75ABA820" w14:textId="77777777" w:rsidR="001F2F6E" w:rsidRDefault="001F2F6E" w:rsidP="001F2F6E">
                <w:pPr>
                  <w:pStyle w:val="afb"/>
                </w:pPr>
                <w:r>
                  <w:rPr>
                    <w:rFonts w:hint="eastAsia"/>
                  </w:rPr>
                  <w:t>2</w:t>
                </w:r>
                <w:r>
                  <w:t xml:space="preserve">-1.  </w:t>
                </w:r>
                <w:r>
                  <w:rPr>
                    <w:rFonts w:hint="eastAsia"/>
                  </w:rPr>
                  <w:t>주요기능</w:t>
                </w:r>
              </w:p>
              <w:p w14:paraId="555DCD88" w14:textId="1592CC47" w:rsidR="001F2F6E" w:rsidRDefault="001F2F6E" w:rsidP="001F2F6E">
                <w:pPr>
                  <w:pStyle w:val="afb"/>
                </w:pPr>
                <w:r>
                  <w:rPr>
                    <w:rFonts w:hint="eastAsia"/>
                  </w:rPr>
                  <w:t>2</w:t>
                </w:r>
                <w:r>
                  <w:t xml:space="preserve">-2.  </w:t>
                </w:r>
                <w:r w:rsidR="00BF6B51">
                  <w:rPr>
                    <w:rFonts w:hint="eastAsia"/>
                  </w:rPr>
                  <w:t xml:space="preserve">유사 서비스와의 </w:t>
                </w:r>
                <w:r>
                  <w:rPr>
                    <w:rFonts w:hint="eastAsia"/>
                  </w:rPr>
                  <w:t>차별성</w:t>
                </w:r>
              </w:p>
              <w:p w14:paraId="0AA2C8A1" w14:textId="77777777" w:rsidR="001F2F6E" w:rsidRPr="00AA0D36" w:rsidRDefault="001F2F6E" w:rsidP="001F2F6E">
                <w:pPr>
                  <w:pStyle w:val="afb"/>
                </w:pPr>
                <w:r>
                  <w:rPr>
                    <w:rFonts w:hint="eastAsia"/>
                  </w:rPr>
                  <w:t>2</w:t>
                </w:r>
                <w:r>
                  <w:t xml:space="preserve">-3.  </w:t>
                </w:r>
                <w:r>
                  <w:rPr>
                    <w:rFonts w:hint="eastAsia"/>
                  </w:rPr>
                  <w:t>추가확장가능성</w:t>
                </w:r>
              </w:p>
              <w:p w14:paraId="21F78362" w14:textId="77777777" w:rsidR="001F2F6E" w:rsidRDefault="001F2F6E" w:rsidP="001F2F6E">
                <w:pPr>
                  <w:pStyle w:val="21"/>
                  <w:numPr>
                    <w:ilvl w:val="0"/>
                    <w:numId w:val="14"/>
                  </w:numPr>
                </w:pPr>
                <w:r>
                  <w:rPr>
                    <w:rFonts w:hint="eastAsia"/>
                  </w:rPr>
                  <w:t xml:space="preserve"> </w:t>
                </w:r>
                <w:bookmarkStart w:id="9" w:name="_Toc37773760"/>
                <w:bookmarkStart w:id="10" w:name="_Toc37774222"/>
                <w:bookmarkStart w:id="11" w:name="_Toc37774261"/>
                <w:r>
                  <w:rPr>
                    <w:rFonts w:hint="eastAsia"/>
                  </w:rPr>
                  <w:t>요구사항</w:t>
                </w:r>
                <w:bookmarkEnd w:id="9"/>
                <w:bookmarkEnd w:id="10"/>
                <w:bookmarkEnd w:id="11"/>
              </w:p>
              <w:p w14:paraId="2F78179A" w14:textId="77777777" w:rsidR="001F2F6E" w:rsidRDefault="001F2F6E" w:rsidP="001F2F6E">
                <w:pPr>
                  <w:pStyle w:val="afb"/>
                </w:pPr>
                <w:r>
                  <w:rPr>
                    <w:rFonts w:hint="eastAsia"/>
                  </w:rPr>
                  <w:t>3</w:t>
                </w:r>
                <w:r>
                  <w:t xml:space="preserve">-1. </w:t>
                </w:r>
                <w:r>
                  <w:rPr>
                    <w:rFonts w:hint="eastAsia"/>
                  </w:rPr>
                  <w:t>사용자 요구사항</w:t>
                </w:r>
              </w:p>
              <w:p w14:paraId="2D2E2FFC" w14:textId="77777777" w:rsidR="001F2F6E" w:rsidRDefault="001F2F6E" w:rsidP="001F2F6E">
                <w:pPr>
                  <w:pStyle w:val="afb"/>
                </w:pPr>
                <w:r>
                  <w:rPr>
                    <w:rFonts w:hint="eastAsia"/>
                  </w:rPr>
                  <w:t>3</w:t>
                </w:r>
                <w:r>
                  <w:t xml:space="preserve">-2. </w:t>
                </w:r>
                <w:r>
                  <w:rPr>
                    <w:rFonts w:hint="eastAsia"/>
                  </w:rPr>
                  <w:t>기능적 요구사항</w:t>
                </w:r>
              </w:p>
              <w:p w14:paraId="7CCE9E73" w14:textId="5FF3A37F" w:rsidR="001F2F6E" w:rsidRPr="00240586" w:rsidRDefault="001F2F6E" w:rsidP="001F2F6E">
                <w:pPr>
                  <w:pStyle w:val="afb"/>
                </w:pPr>
                <w:r>
                  <w:rPr>
                    <w:rFonts w:hint="eastAsia"/>
                  </w:rPr>
                  <w:t>3</w:t>
                </w:r>
                <w:r>
                  <w:t xml:space="preserve">-3. </w:t>
                </w:r>
                <w:r>
                  <w:rPr>
                    <w:rFonts w:hint="eastAsia"/>
                  </w:rPr>
                  <w:t>비기능적 요구사항</w:t>
                </w:r>
              </w:p>
            </w:sdtContent>
          </w:sdt>
        </w:tc>
      </w:tr>
      <w:tr w:rsidR="001F2F6E" w:rsidRPr="00240586" w14:paraId="38D67B64" w14:textId="77777777" w:rsidTr="00F27E8A">
        <w:trPr>
          <w:trHeight w:val="3546"/>
        </w:trPr>
        <w:tc>
          <w:tcPr>
            <w:tcW w:w="9994" w:type="dxa"/>
          </w:tcPr>
          <w:p w14:paraId="2D26806A" w14:textId="77777777" w:rsidR="001F2F6E" w:rsidRDefault="00587A8D" w:rsidP="0081401E">
            <w:pPr>
              <w:pStyle w:val="21"/>
              <w:numPr>
                <w:ilvl w:val="0"/>
                <w:numId w:val="14"/>
              </w:numPr>
            </w:pPr>
            <w:r>
              <w:t xml:space="preserve"> </w:t>
            </w:r>
            <w:bookmarkStart w:id="12" w:name="_Toc37773761"/>
            <w:bookmarkStart w:id="13" w:name="_Toc37774223"/>
            <w:bookmarkStart w:id="14" w:name="_Toc37774262"/>
            <w:r w:rsidR="008C3B46">
              <w:rPr>
                <w:rFonts w:hint="eastAsia"/>
              </w:rPr>
              <w:t>개발환경</w:t>
            </w:r>
            <w:bookmarkEnd w:id="12"/>
            <w:bookmarkEnd w:id="13"/>
            <w:bookmarkEnd w:id="14"/>
          </w:p>
          <w:p w14:paraId="5E8CEFB2" w14:textId="77777777" w:rsidR="00CB2994" w:rsidRDefault="00CB2994" w:rsidP="00CB2994"/>
          <w:p w14:paraId="728B63BD" w14:textId="77777777" w:rsidR="00EA07FB" w:rsidRDefault="00EA07FB" w:rsidP="00CB2994"/>
          <w:p w14:paraId="4B6C6881" w14:textId="77777777" w:rsidR="00EA07FB" w:rsidRDefault="00EA07FB" w:rsidP="00CB2994"/>
          <w:p w14:paraId="15220E1C" w14:textId="77777777" w:rsidR="00EA07FB" w:rsidRDefault="00EA07FB" w:rsidP="00CB2994"/>
          <w:p w14:paraId="215F7536" w14:textId="77777777" w:rsidR="00EA07FB" w:rsidRDefault="00EA07FB" w:rsidP="00CB2994"/>
          <w:p w14:paraId="23601A1C" w14:textId="56840277" w:rsidR="00EA07FB" w:rsidRPr="00CB2994" w:rsidRDefault="00EA07FB" w:rsidP="00CB2994"/>
        </w:tc>
      </w:tr>
    </w:tbl>
    <w:p w14:paraId="30A9EFFB" w14:textId="77777777" w:rsidR="00EA07FB" w:rsidRDefault="00EA07FB" w:rsidP="00EA07FB">
      <w:pPr>
        <w:pStyle w:val="1"/>
        <w:numPr>
          <w:ilvl w:val="0"/>
          <w:numId w:val="25"/>
        </w:numPr>
      </w:pPr>
      <w:bookmarkStart w:id="15" w:name="_Toc37774264"/>
      <w:bookmarkStart w:id="16" w:name="_Toc37773764"/>
      <w:r>
        <w:rPr>
          <w:rFonts w:hint="eastAsia"/>
        </w:rPr>
        <w:lastRenderedPageBreak/>
        <w:t>개요</w:t>
      </w:r>
    </w:p>
    <w:p w14:paraId="69CEA4BB" w14:textId="1E945983" w:rsidR="00DA6F2E" w:rsidRDefault="00DA6F2E" w:rsidP="00EA07FB">
      <w:pPr>
        <w:pStyle w:val="21"/>
        <w:numPr>
          <w:ilvl w:val="1"/>
          <w:numId w:val="26"/>
        </w:numPr>
      </w:pPr>
      <w:r>
        <w:rPr>
          <w:rFonts w:hint="eastAsia"/>
        </w:rPr>
        <w:t>소개</w:t>
      </w:r>
      <w:bookmarkEnd w:id="15"/>
    </w:p>
    <w:p w14:paraId="538B4BF1" w14:textId="77777777" w:rsidR="00F27E8A" w:rsidRDefault="00F27E8A" w:rsidP="00811747">
      <w:pPr>
        <w:pStyle w:val="ae"/>
      </w:pPr>
      <w:r>
        <w:rPr>
          <w:rFonts w:hint="eastAsia"/>
        </w:rPr>
        <w:t>L</w:t>
      </w:r>
      <w:r>
        <w:t>ive in</w:t>
      </w:r>
      <w:r>
        <w:rPr>
          <w:rFonts w:hint="eastAsia"/>
        </w:rPr>
        <w:t xml:space="preserve">프로젝트는 </w:t>
      </w:r>
      <w:proofErr w:type="spellStart"/>
      <w:r>
        <w:rPr>
          <w:rFonts w:hint="eastAsia"/>
        </w:rPr>
        <w:t>혈액암</w:t>
      </w:r>
      <w:proofErr w:type="spellEnd"/>
      <w:r>
        <w:rPr>
          <w:rFonts w:hint="eastAsia"/>
        </w:rPr>
        <w:t xml:space="preserve">, 그 중에서도 </w:t>
      </w:r>
      <w:r>
        <w:t>‘</w:t>
      </w:r>
      <w:r>
        <w:rPr>
          <w:rFonts w:hint="eastAsia"/>
        </w:rPr>
        <w:t>재생불량성 빈혈</w:t>
      </w:r>
      <w:r>
        <w:t>’</w:t>
      </w:r>
      <w:r>
        <w:rPr>
          <w:rFonts w:hint="eastAsia"/>
        </w:rPr>
        <w:t>을 앓고 있는 사람들을 위한 웹서비스이다.</w:t>
      </w:r>
    </w:p>
    <w:p w14:paraId="21ED4467" w14:textId="77777777" w:rsidR="00F27E8A" w:rsidRDefault="00F27E8A" w:rsidP="00811747">
      <w:pPr>
        <w:pStyle w:val="ae"/>
      </w:pPr>
      <w:r>
        <w:rPr>
          <w:rFonts w:hint="eastAsia"/>
        </w:rPr>
        <w:t xml:space="preserve">흔히 재생불량성 빈혈을 줄여서 </w:t>
      </w:r>
      <w:r>
        <w:t>‘</w:t>
      </w:r>
      <w:r>
        <w:rPr>
          <w:rFonts w:hint="eastAsia"/>
        </w:rPr>
        <w:t>재빈</w:t>
      </w:r>
      <w:r>
        <w:t>’</w:t>
      </w:r>
      <w:r>
        <w:rPr>
          <w:rFonts w:hint="eastAsia"/>
        </w:rPr>
        <w:t>이라고 부른다.</w:t>
      </w:r>
      <w:r>
        <w:t xml:space="preserve"> </w:t>
      </w:r>
      <w:r>
        <w:rPr>
          <w:rFonts w:hint="eastAsia"/>
        </w:rPr>
        <w:t xml:space="preserve">우리는 재빈을 </w:t>
      </w:r>
      <w:proofErr w:type="spellStart"/>
      <w:r>
        <w:t>re</w:t>
      </w:r>
      <w:proofErr w:type="gramStart"/>
      <w:r>
        <w:t>:bin</w:t>
      </w:r>
      <w:proofErr w:type="spellEnd"/>
      <w:proofErr w:type="gramEnd"/>
      <w:r>
        <w:t>(</w:t>
      </w:r>
      <w:proofErr w:type="spellStart"/>
      <w:r>
        <w:rPr>
          <w:rFonts w:hint="eastAsia"/>
        </w:rPr>
        <w:t>리빈</w:t>
      </w:r>
      <w:proofErr w:type="spellEnd"/>
      <w:r>
        <w:rPr>
          <w:rFonts w:hint="eastAsia"/>
        </w:rPr>
        <w:t xml:space="preserve">)으로 풀어서 이와 소리가 비슷한 단어인 </w:t>
      </w:r>
      <w:r>
        <w:t>Live in</w:t>
      </w:r>
      <w:r>
        <w:rPr>
          <w:rFonts w:hint="eastAsia"/>
        </w:rPr>
        <w:t>으로 프로젝트명을 정했다.</w:t>
      </w:r>
      <w:r>
        <w:t xml:space="preserve"> Live in</w:t>
      </w:r>
      <w:r>
        <w:rPr>
          <w:rFonts w:hint="eastAsia"/>
        </w:rPr>
        <w:t xml:space="preserve">은 </w:t>
      </w:r>
      <w:r>
        <w:t>‘</w:t>
      </w:r>
      <w:r>
        <w:rPr>
          <w:rFonts w:hint="eastAsia"/>
        </w:rPr>
        <w:t xml:space="preserve">희귀난치병인 재생불량성 </w:t>
      </w:r>
      <w:proofErr w:type="spellStart"/>
      <w:r>
        <w:rPr>
          <w:rFonts w:hint="eastAsia"/>
        </w:rPr>
        <w:t>빈혈로부터</w:t>
      </w:r>
      <w:proofErr w:type="spellEnd"/>
      <w:r>
        <w:rPr>
          <w:rFonts w:hint="eastAsia"/>
        </w:rPr>
        <w:t xml:space="preserve"> 살아남다</w:t>
      </w:r>
      <w:r>
        <w:t>’</w:t>
      </w:r>
      <w:r>
        <w:rPr>
          <w:rFonts w:hint="eastAsia"/>
        </w:rPr>
        <w:t>라</w:t>
      </w:r>
      <w:r w:rsidRPr="00816747">
        <w:rPr>
          <w:rFonts w:hint="eastAsia"/>
        </w:rPr>
        <w:t>는</w:t>
      </w:r>
      <w:r w:rsidRPr="00816747">
        <w:t xml:space="preserve"> 뜻도 있지만, </w:t>
      </w:r>
      <w:r>
        <w:t>‘</w:t>
      </w:r>
      <w:r w:rsidRPr="00816747">
        <w:t>같은 아픔을 지닌 사람들이 이곳에 공존하다</w:t>
      </w:r>
      <w:r>
        <w:t>’</w:t>
      </w:r>
      <w:r w:rsidRPr="00816747">
        <w:t>라는 의미</w:t>
      </w:r>
      <w:r>
        <w:rPr>
          <w:rFonts w:hint="eastAsia"/>
        </w:rPr>
        <w:t>도 담고 있다.</w:t>
      </w:r>
    </w:p>
    <w:p w14:paraId="18DC3934" w14:textId="77777777" w:rsidR="00F27E8A" w:rsidRPr="00F27E8A" w:rsidRDefault="00F27E8A" w:rsidP="00F27E8A"/>
    <w:p w14:paraId="3750F995" w14:textId="7BD44F9E" w:rsidR="00AB02A7" w:rsidRDefault="00DA6F2E" w:rsidP="00EA07FB">
      <w:pPr>
        <w:pStyle w:val="21"/>
        <w:numPr>
          <w:ilvl w:val="1"/>
          <w:numId w:val="26"/>
        </w:numPr>
      </w:pPr>
      <w:bookmarkStart w:id="17" w:name="_Toc37774265"/>
      <w:r>
        <w:rPr>
          <w:rFonts w:hint="eastAsia"/>
        </w:rPr>
        <w:t>문제의식</w:t>
      </w:r>
      <w:bookmarkEnd w:id="16"/>
      <w:bookmarkEnd w:id="17"/>
    </w:p>
    <w:p w14:paraId="16225B1A" w14:textId="658739CA" w:rsidR="00DE132C" w:rsidRDefault="005D1096" w:rsidP="00727D81">
      <w:pPr>
        <w:pStyle w:val="ae"/>
        <w:numPr>
          <w:ilvl w:val="0"/>
          <w:numId w:val="20"/>
        </w:numPr>
      </w:pPr>
      <w:r>
        <w:rPr>
          <w:rFonts w:hint="eastAsia"/>
        </w:rPr>
        <w:t xml:space="preserve">재생불량성 빈혈과 같은 </w:t>
      </w:r>
      <w:proofErr w:type="spellStart"/>
      <w:r w:rsidR="00852B24">
        <w:rPr>
          <w:rFonts w:hint="eastAsia"/>
        </w:rPr>
        <w:t>혈액암</w:t>
      </w:r>
      <w:proofErr w:type="spellEnd"/>
      <w:r w:rsidR="00852B24">
        <w:rPr>
          <w:rFonts w:hint="eastAsia"/>
        </w:rPr>
        <w:t xml:space="preserve"> 환자</w:t>
      </w:r>
      <w:r w:rsidR="00802F76">
        <w:rPr>
          <w:rFonts w:hint="eastAsia"/>
        </w:rPr>
        <w:t xml:space="preserve">들은 </w:t>
      </w:r>
      <w:r w:rsidR="00C921B8">
        <w:rPr>
          <w:rFonts w:hint="eastAsia"/>
        </w:rPr>
        <w:t>매일같이 자신의 수치를 확</w:t>
      </w:r>
      <w:r w:rsidR="00463024">
        <w:rPr>
          <w:rFonts w:hint="eastAsia"/>
        </w:rPr>
        <w:t>인하고</w:t>
      </w:r>
      <w:r w:rsidR="00361F5C">
        <w:rPr>
          <w:rFonts w:hint="eastAsia"/>
        </w:rPr>
        <w:t>,</w:t>
      </w:r>
      <w:r w:rsidR="00463024">
        <w:rPr>
          <w:rFonts w:hint="eastAsia"/>
        </w:rPr>
        <w:t xml:space="preserve"> </w:t>
      </w:r>
      <w:r>
        <w:rPr>
          <w:rFonts w:hint="eastAsia"/>
        </w:rPr>
        <w:t>그 수치에 따</w:t>
      </w:r>
      <w:r w:rsidR="00D8383F">
        <w:rPr>
          <w:rFonts w:hint="eastAsia"/>
        </w:rPr>
        <w:t>른</w:t>
      </w:r>
      <w:r>
        <w:rPr>
          <w:rFonts w:hint="eastAsia"/>
        </w:rPr>
        <w:t xml:space="preserve"> </w:t>
      </w:r>
      <w:r w:rsidR="00C921B8">
        <w:rPr>
          <w:rFonts w:hint="eastAsia"/>
        </w:rPr>
        <w:t>여러 제약 조건</w:t>
      </w:r>
      <w:r w:rsidR="00361F5C">
        <w:rPr>
          <w:rFonts w:hint="eastAsia"/>
        </w:rPr>
        <w:t>을 따라야한다</w:t>
      </w:r>
      <w:r>
        <w:rPr>
          <w:rFonts w:hint="eastAsia"/>
        </w:rPr>
        <w:t>.</w:t>
      </w:r>
    </w:p>
    <w:p w14:paraId="7EF40E3C" w14:textId="385D1128" w:rsidR="00802F76" w:rsidRDefault="0065200E" w:rsidP="00C921B8">
      <w:pPr>
        <w:pStyle w:val="ae"/>
      </w:pPr>
      <w:r w:rsidRPr="0065200E">
        <w:rPr>
          <w:b/>
          <w:noProof/>
        </w:rPr>
        <w:drawing>
          <wp:inline distT="0" distB="0" distL="0" distR="0" wp14:anchorId="6A94E799" wp14:editId="71D10527">
            <wp:extent cx="3083841" cy="2715491"/>
            <wp:effectExtent l="0" t="0" r="2540" b="8890"/>
            <wp:docPr id="32" name="그림 31">
              <a:extLst xmlns:a="http://schemas.openxmlformats.org/drawingml/2006/main">
                <a:ext uri="{FF2B5EF4-FFF2-40B4-BE49-F238E27FC236}">
                  <a16:creationId xmlns:a16="http://schemas.microsoft.com/office/drawing/2014/main" id="{93C6E6DB-26BD-4BF6-9974-9F7BDF04CB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1">
                      <a:extLst>
                        <a:ext uri="{FF2B5EF4-FFF2-40B4-BE49-F238E27FC236}">
                          <a16:creationId xmlns:a16="http://schemas.microsoft.com/office/drawing/2014/main" id="{93C6E6DB-26BD-4BF6-9974-9F7BDF04CB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276" cy="27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Pr="0065200E">
        <w:rPr>
          <w:b/>
          <w:noProof/>
        </w:rPr>
        <w:drawing>
          <wp:inline distT="0" distB="0" distL="0" distR="0" wp14:anchorId="58FC63BD" wp14:editId="21DB6C10">
            <wp:extent cx="3093318" cy="2854036"/>
            <wp:effectExtent l="0" t="0" r="0" b="3810"/>
            <wp:docPr id="34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0786E1A3-4284-40EA-A8D4-BF50D53408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0786E1A3-4284-40EA-A8D4-BF50D53408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971" cy="28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06F1" w14:textId="7C1B4ABB" w:rsidR="00390A03" w:rsidRDefault="00390A03" w:rsidP="00C921B8">
      <w:pPr>
        <w:pStyle w:val="ae"/>
      </w:pPr>
    </w:p>
    <w:p w14:paraId="0D8F612E" w14:textId="346D7C1B" w:rsidR="00EB44A0" w:rsidRDefault="00EB44A0" w:rsidP="00C921B8">
      <w:pPr>
        <w:pStyle w:val="ae"/>
      </w:pPr>
    </w:p>
    <w:p w14:paraId="673EE8E1" w14:textId="77777777" w:rsidR="00EB44A0" w:rsidRDefault="00EB44A0" w:rsidP="00C921B8">
      <w:pPr>
        <w:pStyle w:val="ae"/>
      </w:pPr>
    </w:p>
    <w:p w14:paraId="20277DD3" w14:textId="46E29E88" w:rsidR="0074165C" w:rsidRDefault="00390A03" w:rsidP="00C921B8">
      <w:pPr>
        <w:pStyle w:val="ae"/>
        <w:numPr>
          <w:ilvl w:val="0"/>
          <w:numId w:val="20"/>
        </w:numPr>
      </w:pPr>
      <w:r>
        <w:rPr>
          <w:rFonts w:hint="eastAsia"/>
        </w:rPr>
        <w:lastRenderedPageBreak/>
        <w:t>희귀난치병 환자</w:t>
      </w:r>
      <w:r w:rsidR="0074165C">
        <w:rPr>
          <w:rFonts w:hint="eastAsia"/>
        </w:rPr>
        <w:t>와 가족들이 힘들어하는 것은 무엇보다 심리적인 문제가 크다.</w:t>
      </w:r>
    </w:p>
    <w:p w14:paraId="03C45710" w14:textId="56F64C13" w:rsidR="0074165C" w:rsidRDefault="00EE40AE" w:rsidP="00C921B8">
      <w:pPr>
        <w:pStyle w:val="ae"/>
      </w:pPr>
      <w:r w:rsidRPr="00EE40AE">
        <w:rPr>
          <w:b/>
          <w:noProof/>
        </w:rPr>
        <mc:AlternateContent>
          <mc:Choice Requires="wpg">
            <w:drawing>
              <wp:inline distT="0" distB="0" distL="0" distR="0" wp14:anchorId="3423C816" wp14:editId="0F809D34">
                <wp:extent cx="3178421" cy="2514600"/>
                <wp:effectExtent l="0" t="0" r="3175" b="0"/>
                <wp:docPr id="14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8421" cy="2514600"/>
                          <a:chOff x="0" y="0"/>
                          <a:chExt cx="4697751" cy="3717266"/>
                        </a:xfrm>
                      </wpg:grpSpPr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51" cy="1659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59323"/>
                            <a:ext cx="4697751" cy="20579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F049B78" id="그룹 8" o:spid="_x0000_s1026" style="width:250.25pt;height:198pt;mso-position-horizontal-relative:char;mso-position-vertical-relative:line" coordsize="46977,37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5" o:spid="_x0000_s1027" type="#_x0000_t75" style="position:absolute;width:46977;height:16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">
                  <v:imagedata r:id="rId16" o:title=""/>
                </v:shape>
                <v:shape id="그림 16" o:spid="_x0000_s1028" type="#_x0000_t75" style="position:absolute;top:16593;width:46977;height:20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  <w:r w:rsidR="00ED7545">
        <w:t xml:space="preserve"> </w:t>
      </w:r>
      <w:r>
        <w:rPr>
          <w:rFonts w:hint="eastAsia"/>
        </w:rPr>
        <w:t xml:space="preserve"> </w:t>
      </w:r>
      <w:r>
        <w:t xml:space="preserve"> </w:t>
      </w:r>
      <w:r w:rsidR="00ED7545" w:rsidRPr="00ED7545">
        <w:rPr>
          <w:b/>
          <w:noProof/>
        </w:rPr>
        <mc:AlternateContent>
          <mc:Choice Requires="wpg">
            <w:drawing>
              <wp:inline distT="0" distB="0" distL="0" distR="0" wp14:anchorId="39A4D6D3" wp14:editId="06B785D7">
                <wp:extent cx="2888672" cy="2671987"/>
                <wp:effectExtent l="0" t="0" r="6985" b="0"/>
                <wp:docPr id="17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8672" cy="2671987"/>
                          <a:chOff x="0" y="0"/>
                          <a:chExt cx="4647620" cy="4299057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478" cy="952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142" y="885653"/>
                            <a:ext cx="4638478" cy="34134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8E7BDE0" id="그룹 10" o:spid="_x0000_s1026" style="width:227.45pt;height:210.4pt;mso-position-horizontal-relative:char;mso-position-vertical-relative:line" coordsize="46476,42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">
                <v:shape id="그림 18" o:spid="_x0000_s1027" type="#_x0000_t75" style="position:absolute;width:46384;height:9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">
                  <v:imagedata r:id="rId20" o:title=""/>
                </v:shape>
                <v:shape id="그림 19" o:spid="_x0000_s1028" type="#_x0000_t75" style="position:absolute;left:91;top:8856;width:46385;height:34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1D15975" w14:textId="1761AE34" w:rsidR="0046560C" w:rsidRDefault="0046560C" w:rsidP="00C921B8">
      <w:pPr>
        <w:pStyle w:val="ae"/>
      </w:pPr>
    </w:p>
    <w:p w14:paraId="6C59DACF" w14:textId="5D9A2AD3" w:rsidR="00372711" w:rsidRDefault="00372711" w:rsidP="00EA07FB">
      <w:pPr>
        <w:pStyle w:val="21"/>
        <w:numPr>
          <w:ilvl w:val="1"/>
          <w:numId w:val="26"/>
        </w:numPr>
      </w:pPr>
      <w:bookmarkStart w:id="18" w:name="_Toc37773765"/>
      <w:bookmarkStart w:id="19" w:name="_Toc37774266"/>
      <w:r>
        <w:rPr>
          <w:rFonts w:hint="eastAsia"/>
        </w:rPr>
        <w:t>기대효과</w:t>
      </w:r>
      <w:bookmarkStart w:id="20" w:name="_Toc37773766"/>
      <w:bookmarkEnd w:id="18"/>
      <w:bookmarkEnd w:id="19"/>
      <w:bookmarkEnd w:id="20"/>
    </w:p>
    <w:p w14:paraId="7E69D83C" w14:textId="63375979" w:rsidR="003055D0" w:rsidRDefault="00201030" w:rsidP="00201030">
      <w:pPr>
        <w:pStyle w:val="ae"/>
      </w:pPr>
      <w:r>
        <w:rPr>
          <w:rFonts w:hint="eastAsia"/>
        </w:rPr>
        <w:t>질병에 대한 치료와 완전한 재활은 우리의 영역 밖이다.</w:t>
      </w:r>
      <w:r>
        <w:t xml:space="preserve"> </w:t>
      </w:r>
      <w:r>
        <w:rPr>
          <w:rFonts w:hint="eastAsia"/>
        </w:rPr>
        <w:t>우리는 환자의 외로움과 홀로 준비해야하는 것들에 포커스를 맞추어 희귀난치병의 희소성을 지우고</w:t>
      </w:r>
      <w:r w:rsidR="00BB314C">
        <w:t xml:space="preserve">, </w:t>
      </w:r>
      <w:r w:rsidR="00393510">
        <w:rPr>
          <w:rFonts w:hint="eastAsia"/>
        </w:rPr>
        <w:t xml:space="preserve">그 </w:t>
      </w:r>
      <w:r w:rsidR="00944286">
        <w:rPr>
          <w:rFonts w:hint="eastAsia"/>
        </w:rPr>
        <w:t xml:space="preserve">누구보다 서로의 감정을 잘 알고 이해할 수 있는 </w:t>
      </w:r>
      <w:r w:rsidR="00BB314C">
        <w:rPr>
          <w:rFonts w:hint="eastAsia"/>
        </w:rPr>
        <w:t>같은 처지의 사람들과 공감하며 함께</w:t>
      </w:r>
      <w:r w:rsidR="009A653A">
        <w:t xml:space="preserve"> </w:t>
      </w:r>
      <w:r w:rsidR="009A653A">
        <w:rPr>
          <w:rFonts w:hint="eastAsia"/>
        </w:rPr>
        <w:t>살아갈 수 있도록 도와준다.</w:t>
      </w:r>
    </w:p>
    <w:p w14:paraId="5617D1EB" w14:textId="0A149C97" w:rsidR="00AD1064" w:rsidRDefault="003D2A38" w:rsidP="00201030">
      <w:pPr>
        <w:pStyle w:val="ae"/>
      </w:pPr>
      <w:r>
        <w:rPr>
          <w:rFonts w:hint="eastAsia"/>
        </w:rPr>
        <w:t>여기저기 흩어져</w:t>
      </w:r>
      <w:r w:rsidR="00BE1263">
        <w:rPr>
          <w:rFonts w:hint="eastAsia"/>
        </w:rPr>
        <w:t xml:space="preserve"> </w:t>
      </w:r>
      <w:r>
        <w:rPr>
          <w:rFonts w:hint="eastAsia"/>
        </w:rPr>
        <w:t>있는 정보들</w:t>
      </w:r>
      <w:r w:rsidR="00BE1263">
        <w:rPr>
          <w:rFonts w:hint="eastAsia"/>
        </w:rPr>
        <w:t>을</w:t>
      </w:r>
      <w:r>
        <w:rPr>
          <w:rFonts w:hint="eastAsia"/>
        </w:rPr>
        <w:t xml:space="preserve"> 한 곳에 모아 둠으로써 </w:t>
      </w:r>
      <w:r w:rsidR="00804896">
        <w:rPr>
          <w:rFonts w:hint="eastAsia"/>
        </w:rPr>
        <w:t>보다 쉽게 원하는 정보를 찾아볼 수 있다.</w:t>
      </w:r>
    </w:p>
    <w:p w14:paraId="53C7F41E" w14:textId="6E2070AF" w:rsidR="00813038" w:rsidRDefault="00813038" w:rsidP="00201030">
      <w:pPr>
        <w:pStyle w:val="ae"/>
      </w:pPr>
    </w:p>
    <w:p w14:paraId="6D8FE7D3" w14:textId="77777777" w:rsidR="00E3523D" w:rsidRDefault="00E3523D" w:rsidP="00201030">
      <w:pPr>
        <w:pStyle w:val="ae"/>
      </w:pPr>
    </w:p>
    <w:p w14:paraId="073E9B71" w14:textId="07DDFA26" w:rsidR="0026255E" w:rsidRDefault="0026255E" w:rsidP="00201030">
      <w:pPr>
        <w:pStyle w:val="ae"/>
      </w:pPr>
    </w:p>
    <w:p w14:paraId="69D22AD7" w14:textId="77777777" w:rsidR="0026255E" w:rsidRDefault="0026255E" w:rsidP="00201030">
      <w:pPr>
        <w:pStyle w:val="ae"/>
      </w:pPr>
    </w:p>
    <w:p w14:paraId="46085C05" w14:textId="41337019" w:rsidR="00522708" w:rsidRDefault="00FC3C14" w:rsidP="00522708">
      <w:pPr>
        <w:pStyle w:val="1"/>
        <w:numPr>
          <w:ilvl w:val="0"/>
          <w:numId w:val="25"/>
        </w:numPr>
      </w:pPr>
      <w:r>
        <w:rPr>
          <w:rFonts w:hint="eastAsia"/>
        </w:rPr>
        <w:lastRenderedPageBreak/>
        <w:t>기획</w:t>
      </w:r>
    </w:p>
    <w:p w14:paraId="6C721D53" w14:textId="61CD5BE6" w:rsidR="00522708" w:rsidRDefault="00860FD1" w:rsidP="00860FD1">
      <w:pPr>
        <w:pStyle w:val="21"/>
      </w:pPr>
      <w:r>
        <w:rPr>
          <w:rFonts w:hint="eastAsia"/>
        </w:rPr>
        <w:t>2</w:t>
      </w:r>
      <w:r w:rsidR="00C93A87">
        <w:t>-</w:t>
      </w:r>
      <w:r w:rsidR="00C93A87">
        <w:rPr>
          <w:rFonts w:hint="eastAsia"/>
        </w:rPr>
        <w:t>1</w:t>
      </w:r>
      <w:r>
        <w:t xml:space="preserve">. </w:t>
      </w:r>
      <w:r w:rsidR="00522708">
        <w:rPr>
          <w:rFonts w:hint="eastAsia"/>
        </w:rPr>
        <w:t>페이지 기획</w:t>
      </w:r>
    </w:p>
    <w:p w14:paraId="6D21A453" w14:textId="671540DE" w:rsidR="00522708" w:rsidRDefault="00522708" w:rsidP="00522708">
      <w:pPr>
        <w:pStyle w:val="ae"/>
        <w:ind w:left="760"/>
      </w:pPr>
      <w:r>
        <w:t xml:space="preserve">1) </w:t>
      </w:r>
      <w:r>
        <w:rPr>
          <w:rFonts w:hint="eastAsia"/>
        </w:rPr>
        <w:t xml:space="preserve">로그인 </w:t>
      </w:r>
      <w:r>
        <w:t xml:space="preserve">/ </w:t>
      </w:r>
      <w:r>
        <w:rPr>
          <w:rFonts w:hint="eastAsia"/>
        </w:rPr>
        <w:t>회원가입</w:t>
      </w:r>
    </w:p>
    <w:p w14:paraId="35667FE8" w14:textId="6CC0B92B" w:rsidR="0027551A" w:rsidRDefault="0027551A" w:rsidP="00C93A87">
      <w:pPr>
        <w:pStyle w:val="ae"/>
        <w:ind w:left="760" w:firstLine="680"/>
      </w:pPr>
      <w:r>
        <w:rPr>
          <w:rFonts w:hint="eastAsia"/>
        </w:rPr>
        <w:t>-</w:t>
      </w:r>
      <w:r>
        <w:t xml:space="preserve">  </w:t>
      </w:r>
      <w:r>
        <w:rPr>
          <w:rFonts w:hint="eastAsia"/>
        </w:rPr>
        <w:t>회원을 비전문가와 전문가로 나눠서 회원가입을 진행</w:t>
      </w:r>
    </w:p>
    <w:p w14:paraId="3EAA057B" w14:textId="3202FFD0" w:rsidR="00522708" w:rsidRDefault="00522708" w:rsidP="00522708">
      <w:pPr>
        <w:pStyle w:val="ae"/>
        <w:ind w:left="760"/>
      </w:pPr>
      <w:r>
        <w:rPr>
          <w:rFonts w:hint="eastAsia"/>
        </w:rPr>
        <w:t>2) 메인</w:t>
      </w:r>
      <w:r w:rsidR="0027551A"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381CAE3F" w14:textId="0E05C7E7" w:rsidR="0027551A" w:rsidRDefault="0027551A" w:rsidP="00C93A87">
      <w:pPr>
        <w:pStyle w:val="ae"/>
        <w:ind w:left="760" w:firstLine="680"/>
      </w:pPr>
      <w:r>
        <w:rPr>
          <w:rFonts w:hint="eastAsia"/>
        </w:rPr>
        <w:t>- Live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의 가장 주요 기능인 수치를 기반으로</w:t>
      </w:r>
      <w:r w:rsidR="00C93A87">
        <w:rPr>
          <w:rFonts w:hint="eastAsia"/>
        </w:rPr>
        <w:t xml:space="preserve"> </w:t>
      </w:r>
      <w:r>
        <w:rPr>
          <w:rFonts w:hint="eastAsia"/>
        </w:rPr>
        <w:t>한 식단 확인</w:t>
      </w:r>
    </w:p>
    <w:p w14:paraId="1673D592" w14:textId="198CFC72" w:rsidR="0027551A" w:rsidRDefault="00522708" w:rsidP="0027551A">
      <w:pPr>
        <w:pStyle w:val="ae"/>
        <w:ind w:left="760"/>
      </w:pPr>
      <w:r>
        <w:t xml:space="preserve">3) </w:t>
      </w:r>
      <w:r w:rsidR="0027551A">
        <w:rPr>
          <w:rFonts w:hint="eastAsia"/>
        </w:rPr>
        <w:t>서브 페이지 1-</w:t>
      </w:r>
      <w:r w:rsidR="0027551A">
        <w:t xml:space="preserve"> </w:t>
      </w:r>
      <w:r>
        <w:rPr>
          <w:rFonts w:hint="eastAsia"/>
        </w:rPr>
        <w:t>병원</w:t>
      </w:r>
      <w:r w:rsidR="0027551A">
        <w:rPr>
          <w:rFonts w:hint="eastAsia"/>
        </w:rPr>
        <w:t xml:space="preserve"> 및 의사</w:t>
      </w:r>
      <w:r>
        <w:rPr>
          <w:rFonts w:hint="eastAsia"/>
        </w:rPr>
        <w:t xml:space="preserve"> 찾기</w:t>
      </w:r>
    </w:p>
    <w:p w14:paraId="50BD67C5" w14:textId="1106BF6D" w:rsidR="0027551A" w:rsidRDefault="0027551A" w:rsidP="00C93A87">
      <w:pPr>
        <w:pStyle w:val="ae"/>
        <w:ind w:left="760" w:firstLine="68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병원 등록을 할 때의 지역을 기반으로 지역별 찾기를 지원</w:t>
      </w:r>
    </w:p>
    <w:p w14:paraId="1BD2BD9C" w14:textId="77777777" w:rsidR="0027551A" w:rsidRDefault="0027551A" w:rsidP="00C93A87">
      <w:pPr>
        <w:pStyle w:val="ae"/>
        <w:ind w:left="760" w:firstLine="68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병원의 기본적인 정보 제공</w:t>
      </w:r>
    </w:p>
    <w:p w14:paraId="4AEA6FE5" w14:textId="4573FD8C" w:rsidR="0027551A" w:rsidRDefault="0027551A" w:rsidP="00C93A87">
      <w:pPr>
        <w:pStyle w:val="ae"/>
        <w:ind w:left="760" w:firstLine="68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해당 병원을 이용한 환자들의 간단한 평점과 함께 리뷰 작성</w:t>
      </w:r>
    </w:p>
    <w:p w14:paraId="0B941B6E" w14:textId="0DDF8F25" w:rsidR="00522708" w:rsidRDefault="00522708" w:rsidP="00522708">
      <w:pPr>
        <w:pStyle w:val="ae"/>
        <w:ind w:left="760"/>
      </w:pPr>
      <w:r>
        <w:rPr>
          <w:rFonts w:hint="eastAsia"/>
        </w:rPr>
        <w:t xml:space="preserve">4) </w:t>
      </w:r>
      <w:r w:rsidR="0027551A">
        <w:rPr>
          <w:rFonts w:hint="eastAsia"/>
        </w:rPr>
        <w:t>서브 페이지 2-</w:t>
      </w:r>
      <w:r w:rsidR="0027551A">
        <w:t xml:space="preserve"> </w:t>
      </w:r>
      <w:r w:rsidR="0027551A">
        <w:rPr>
          <w:rFonts w:hint="eastAsia"/>
        </w:rPr>
        <w:t>재빈 이해하기</w:t>
      </w:r>
    </w:p>
    <w:p w14:paraId="6E77D9F7" w14:textId="35F09FF6" w:rsidR="0027551A" w:rsidRDefault="0027551A" w:rsidP="00C93A87">
      <w:pPr>
        <w:pStyle w:val="ae"/>
        <w:ind w:left="760" w:firstLine="68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전문가</w:t>
      </w:r>
      <w:r w:rsidR="00C93A87">
        <w:rPr>
          <w:rFonts w:hint="eastAsia"/>
        </w:rPr>
        <w:t xml:space="preserve"> </w:t>
      </w:r>
      <w:r>
        <w:rPr>
          <w:rFonts w:hint="eastAsia"/>
        </w:rPr>
        <w:t>칼럼 게시판과 자유게시판 두가지로 구성</w:t>
      </w:r>
    </w:p>
    <w:p w14:paraId="56EB0C54" w14:textId="7C331BD3" w:rsidR="0027551A" w:rsidRDefault="0027551A" w:rsidP="00C93A87">
      <w:pPr>
        <w:pStyle w:val="ae"/>
        <w:ind w:left="760" w:firstLine="680"/>
      </w:pPr>
      <w:r>
        <w:rPr>
          <w:rFonts w:hint="eastAsia"/>
        </w:rPr>
        <w:t>- 자유게시판은 전문가와 비전문가 모두 작성 가능</w:t>
      </w:r>
    </w:p>
    <w:p w14:paraId="4FBF70C7" w14:textId="145E6316" w:rsidR="0027551A" w:rsidRDefault="0027551A" w:rsidP="00C93A87">
      <w:pPr>
        <w:pStyle w:val="ae"/>
        <w:ind w:left="760" w:firstLine="68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전문가 칼럼은 회원가입시에 전문가로 한 회원만 작성 가능</w:t>
      </w:r>
    </w:p>
    <w:p w14:paraId="4BECF033" w14:textId="17CB777E" w:rsidR="00522708" w:rsidRDefault="00522708" w:rsidP="00522708">
      <w:pPr>
        <w:pStyle w:val="ae"/>
        <w:ind w:left="760"/>
      </w:pPr>
      <w:r>
        <w:t xml:space="preserve">5) </w:t>
      </w:r>
      <w:r w:rsidR="0027551A">
        <w:rPr>
          <w:rFonts w:hint="eastAsia"/>
        </w:rPr>
        <w:t>서브 페이지</w:t>
      </w:r>
      <w:r w:rsidR="00C93A87">
        <w:rPr>
          <w:rFonts w:hint="eastAsia"/>
        </w:rPr>
        <w:t>3</w:t>
      </w:r>
      <w:r w:rsidR="0027551A">
        <w:t>–</w:t>
      </w:r>
      <w:r w:rsidR="00C93A87">
        <w:t xml:space="preserve"> </w:t>
      </w:r>
      <w:r>
        <w:rPr>
          <w:rFonts w:hint="eastAsia"/>
        </w:rPr>
        <w:t>투병</w:t>
      </w:r>
      <w:r w:rsidR="00C93A87">
        <w:rPr>
          <w:rFonts w:hint="eastAsia"/>
        </w:rPr>
        <w:t xml:space="preserve"> </w:t>
      </w:r>
      <w:r>
        <w:rPr>
          <w:rFonts w:hint="eastAsia"/>
        </w:rPr>
        <w:t>일기</w:t>
      </w:r>
    </w:p>
    <w:p w14:paraId="14BC9AAD" w14:textId="7CC9E9DA" w:rsidR="0027551A" w:rsidRDefault="0027551A" w:rsidP="00C93A87">
      <w:pPr>
        <w:pStyle w:val="ae"/>
        <w:ind w:left="144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마이 페이지에서 작성한 일기 중 공개 설정을 한 날의 일기가 투병</w:t>
      </w:r>
      <w:r w:rsidR="00C93A87">
        <w:rPr>
          <w:rFonts w:hint="eastAsia"/>
        </w:rPr>
        <w:t xml:space="preserve"> </w:t>
      </w:r>
      <w:r>
        <w:rPr>
          <w:rFonts w:hint="eastAsia"/>
        </w:rPr>
        <w:t>일기 게시판에 등록</w:t>
      </w:r>
    </w:p>
    <w:p w14:paraId="0311CB15" w14:textId="53DFA6B2" w:rsidR="00522708" w:rsidRDefault="00522708" w:rsidP="00522708">
      <w:pPr>
        <w:pStyle w:val="ae"/>
        <w:ind w:left="760"/>
      </w:pPr>
      <w:r>
        <w:rPr>
          <w:rFonts w:hint="eastAsia"/>
        </w:rPr>
        <w:t>6) 마이</w:t>
      </w:r>
      <w:r w:rsidR="0027551A"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0D8FA71D" w14:textId="117301E7" w:rsidR="00C93A87" w:rsidRDefault="0027551A" w:rsidP="00C93A87">
      <w:pPr>
        <w:pStyle w:val="ae"/>
        <w:ind w:left="760" w:firstLine="680"/>
      </w:pPr>
      <w:r>
        <w:rPr>
          <w:rFonts w:hint="eastAsia"/>
        </w:rPr>
        <w:t>-</w:t>
      </w:r>
      <w:r>
        <w:t xml:space="preserve"> </w:t>
      </w:r>
      <w:r w:rsidR="00C93A87">
        <w:rPr>
          <w:rFonts w:hint="eastAsia"/>
        </w:rPr>
        <w:t xml:space="preserve">날마다의 </w:t>
      </w:r>
      <w:r>
        <w:rPr>
          <w:rFonts w:hint="eastAsia"/>
        </w:rPr>
        <w:t>기분을 한눈에 볼 수 있는 캘린더</w:t>
      </w:r>
    </w:p>
    <w:p w14:paraId="460AE00B" w14:textId="2CA89CC5" w:rsidR="0027551A" w:rsidRDefault="00C93A87" w:rsidP="00C93A87">
      <w:pPr>
        <w:pStyle w:val="ae"/>
        <w:ind w:left="760" w:firstLine="680"/>
      </w:pPr>
      <w:r>
        <w:rPr>
          <w:rFonts w:hint="eastAsia"/>
        </w:rPr>
        <w:t>날짜를 클릭하면 해당 날짜의 다이어리 작성 페이지로 변경</w:t>
      </w:r>
    </w:p>
    <w:p w14:paraId="5B92F1EE" w14:textId="591754A7" w:rsidR="00C93A87" w:rsidRDefault="00C93A87" w:rsidP="00C93A87">
      <w:pPr>
        <w:pStyle w:val="ae"/>
        <w:ind w:left="1440"/>
      </w:pPr>
      <w:r>
        <w:rPr>
          <w:rFonts w:hint="eastAsia"/>
        </w:rPr>
        <w:t>다이어리의 내용은</w:t>
      </w:r>
      <w:r>
        <w:t xml:space="preserve"> </w:t>
      </w:r>
      <w:r>
        <w:rPr>
          <w:rFonts w:hint="eastAsia"/>
        </w:rPr>
        <w:t>건강 수치 /</w:t>
      </w:r>
      <w:r>
        <w:t xml:space="preserve"> </w:t>
      </w:r>
      <w:r>
        <w:rPr>
          <w:rFonts w:hint="eastAsia"/>
        </w:rPr>
        <w:t>기분 (</w:t>
      </w:r>
      <w:proofErr w:type="spellStart"/>
      <w:r>
        <w:rPr>
          <w:rFonts w:hint="eastAsia"/>
        </w:rPr>
        <w:t>이모티콘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병원 예약 여부 /</w:t>
      </w:r>
      <w:r>
        <w:t xml:space="preserve"> </w:t>
      </w:r>
      <w:r>
        <w:rPr>
          <w:rFonts w:hint="eastAsia"/>
        </w:rPr>
        <w:t>일기로 구성</w:t>
      </w:r>
    </w:p>
    <w:p w14:paraId="3BA70B63" w14:textId="0D0EA105" w:rsidR="0027551A" w:rsidRDefault="0027551A" w:rsidP="00C93A87">
      <w:pPr>
        <w:pStyle w:val="ae"/>
        <w:ind w:left="760" w:firstLine="680"/>
      </w:pPr>
      <w:r>
        <w:rPr>
          <w:rFonts w:hint="eastAsia"/>
        </w:rPr>
        <w:t>-</w:t>
      </w:r>
      <w:r>
        <w:t xml:space="preserve"> </w:t>
      </w:r>
      <w:r w:rsidR="00C93A87">
        <w:rPr>
          <w:rFonts w:hint="eastAsia"/>
        </w:rPr>
        <w:t>그 달의 병원 일정이 정리된 일정 칸</w:t>
      </w:r>
    </w:p>
    <w:p w14:paraId="7338D510" w14:textId="5AA338C7" w:rsidR="00C93A87" w:rsidRDefault="00C93A87" w:rsidP="00522708">
      <w:pPr>
        <w:pStyle w:val="ae"/>
        <w:ind w:left="760"/>
      </w:pPr>
      <w:r>
        <w:tab/>
      </w:r>
      <w:r>
        <w:rPr>
          <w:rFonts w:hint="eastAsia"/>
        </w:rPr>
        <w:t>캘린더 옆에 위치</w:t>
      </w:r>
    </w:p>
    <w:p w14:paraId="70B8CEB3" w14:textId="0D10459C" w:rsidR="00C93A87" w:rsidRDefault="00C93A87" w:rsidP="00C93A87">
      <w:pPr>
        <w:pStyle w:val="ae"/>
        <w:ind w:left="760"/>
      </w:pPr>
      <w:r>
        <w:tab/>
      </w:r>
      <w:r>
        <w:rPr>
          <w:rFonts w:hint="eastAsia"/>
        </w:rPr>
        <w:t>병원</w:t>
      </w:r>
      <w:r w:rsidR="009425CF">
        <w:rPr>
          <w:rFonts w:hint="eastAsia"/>
        </w:rPr>
        <w:t xml:space="preserve"> </w:t>
      </w:r>
      <w:r>
        <w:rPr>
          <w:rFonts w:hint="eastAsia"/>
        </w:rPr>
        <w:t>예약 날짜/시간/내용 이 한 줄로 표시</w:t>
      </w:r>
    </w:p>
    <w:p w14:paraId="336AF2C7" w14:textId="4DD1755A" w:rsidR="0027551A" w:rsidRDefault="00C93A87" w:rsidP="00C93A87">
      <w:pPr>
        <w:pStyle w:val="ae"/>
        <w:ind w:left="760" w:firstLine="68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회원의 건강 수치와 기분을 비교할 수 있는 그래프</w:t>
      </w:r>
    </w:p>
    <w:p w14:paraId="69C7142F" w14:textId="0C42B97C" w:rsidR="00522708" w:rsidRDefault="00C93A87" w:rsidP="00860FD1">
      <w:pPr>
        <w:pStyle w:val="21"/>
      </w:pPr>
      <w:r>
        <w:rPr>
          <w:rFonts w:hint="eastAsia"/>
        </w:rPr>
        <w:lastRenderedPageBreak/>
        <w:t>2-2</w:t>
      </w:r>
      <w:r w:rsidR="00522708">
        <w:rPr>
          <w:rFonts w:hint="eastAsia"/>
        </w:rPr>
        <w:t>. 데이터 테이블</w:t>
      </w:r>
    </w:p>
    <w:p w14:paraId="6AE410DA" w14:textId="6F45BD21" w:rsidR="00522708" w:rsidRDefault="003513B5" w:rsidP="00860FD1">
      <w:pPr>
        <w:pStyle w:val="21"/>
      </w:pPr>
      <w:r>
        <w:rPr>
          <w:noProof/>
        </w:rPr>
        <w:drawing>
          <wp:inline distT="0" distB="0" distL="0" distR="0" wp14:anchorId="617588E8" wp14:editId="716179FF">
            <wp:extent cx="6598143" cy="5465135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1833" cy="546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DB5C" w14:textId="209E4550" w:rsidR="00860FD1" w:rsidRDefault="00C93A87" w:rsidP="00860FD1">
      <w:pPr>
        <w:pStyle w:val="21"/>
      </w:pPr>
      <w:r>
        <w:rPr>
          <w:rFonts w:hint="eastAsia"/>
        </w:rPr>
        <w:t>2-3</w:t>
      </w:r>
      <w:proofErr w:type="gramStart"/>
      <w:r w:rsidR="00522708">
        <w:rPr>
          <w:rFonts w:hint="eastAsia"/>
        </w:rPr>
        <w:t>.</w:t>
      </w:r>
      <w:r w:rsidR="00860FD1">
        <w:rPr>
          <w:rFonts w:hint="eastAsia"/>
        </w:rPr>
        <w:t>유사</w:t>
      </w:r>
      <w:proofErr w:type="gramEnd"/>
      <w:r w:rsidR="00FE7223">
        <w:rPr>
          <w:rFonts w:hint="eastAsia"/>
        </w:rPr>
        <w:t xml:space="preserve"> </w:t>
      </w:r>
      <w:r w:rsidR="00860FD1">
        <w:rPr>
          <w:rFonts w:hint="eastAsia"/>
        </w:rPr>
        <w:t>서비스와의 차별성</w:t>
      </w:r>
    </w:p>
    <w:p w14:paraId="582D7677" w14:textId="2BAFC884" w:rsidR="00576D73" w:rsidRDefault="00860FD1" w:rsidP="00860FD1">
      <w:r>
        <w:rPr>
          <w:rFonts w:hint="eastAsia"/>
        </w:rPr>
        <w:t>[커뮤니티]</w:t>
      </w:r>
      <w:r w:rsidR="00AC2716">
        <w:t xml:space="preserve"> + [</w:t>
      </w:r>
      <w:r w:rsidR="00AC2716">
        <w:rPr>
          <w:rFonts w:hint="eastAsia"/>
        </w:rPr>
        <w:t>자기관리]</w:t>
      </w:r>
    </w:p>
    <w:p w14:paraId="01B0A463" w14:textId="536AF324" w:rsidR="00AC2716" w:rsidRDefault="00AC2716" w:rsidP="00AC2716">
      <w:pPr>
        <w:pStyle w:val="21"/>
      </w:pPr>
      <w:r>
        <w:rPr>
          <w:rFonts w:hint="eastAsia"/>
        </w:rPr>
        <w:t>2</w:t>
      </w:r>
      <w:r w:rsidR="00C93A87">
        <w:t>-</w:t>
      </w:r>
      <w:r w:rsidR="00C93A87">
        <w:rPr>
          <w:rFonts w:hint="eastAsia"/>
        </w:rPr>
        <w:t>4</w:t>
      </w:r>
      <w:r>
        <w:t xml:space="preserve">. </w:t>
      </w:r>
      <w:r>
        <w:rPr>
          <w:rFonts w:hint="eastAsia"/>
        </w:rPr>
        <w:t>추가확장가능성</w:t>
      </w:r>
    </w:p>
    <w:p w14:paraId="228CC0AD" w14:textId="253DCC78" w:rsidR="00AC2716" w:rsidRDefault="00AC2716" w:rsidP="00AC2716">
      <w:r>
        <w:rPr>
          <w:rFonts w:hint="eastAsia"/>
        </w:rPr>
        <w:t>[정보</w:t>
      </w:r>
      <w:r>
        <w:t>]</w:t>
      </w:r>
    </w:p>
    <w:p w14:paraId="4ED9E692" w14:textId="66F18F2B" w:rsidR="00AC2716" w:rsidRDefault="00AC2716" w:rsidP="00AC2716">
      <w:pPr>
        <w:pStyle w:val="ae"/>
        <w:numPr>
          <w:ilvl w:val="0"/>
          <w:numId w:val="24"/>
        </w:numPr>
      </w:pPr>
      <w:r>
        <w:rPr>
          <w:rFonts w:hint="eastAsia"/>
        </w:rPr>
        <w:t>유용한 정보 공유</w:t>
      </w:r>
    </w:p>
    <w:p w14:paraId="5C0E5BAE" w14:textId="2D28354C" w:rsidR="00AC2716" w:rsidRDefault="00AC2716" w:rsidP="00AC2716">
      <w:pPr>
        <w:pStyle w:val="ae"/>
        <w:numPr>
          <w:ilvl w:val="0"/>
          <w:numId w:val="24"/>
        </w:numPr>
      </w:pPr>
      <w:r>
        <w:rPr>
          <w:rFonts w:hint="eastAsia"/>
        </w:rPr>
        <w:t>최신 뉴스 업데이트</w:t>
      </w:r>
    </w:p>
    <w:p w14:paraId="7E7D4F20" w14:textId="7A917441" w:rsidR="00AC2716" w:rsidRDefault="00AC2716" w:rsidP="00AC2716">
      <w:r>
        <w:rPr>
          <w:rFonts w:hint="eastAsia"/>
        </w:rPr>
        <w:lastRenderedPageBreak/>
        <w:t>[온라인 상담]</w:t>
      </w:r>
    </w:p>
    <w:p w14:paraId="3925E50A" w14:textId="3FE4A5DD" w:rsidR="00AC2716" w:rsidRDefault="00AC2716" w:rsidP="00AC2716">
      <w:pPr>
        <w:pStyle w:val="ae"/>
        <w:numPr>
          <w:ilvl w:val="0"/>
          <w:numId w:val="24"/>
        </w:numPr>
      </w:pPr>
      <w:r>
        <w:rPr>
          <w:rFonts w:hint="eastAsia"/>
        </w:rPr>
        <w:t>상담게시판에 글을 작성하면</w:t>
      </w:r>
      <w:r w:rsidR="00576D73">
        <w:rPr>
          <w:rFonts w:hint="eastAsia"/>
        </w:rPr>
        <w:t xml:space="preserve"> 전문가가 직접 답글을 달아줄 수 있는 온라인 상담</w:t>
      </w:r>
    </w:p>
    <w:p w14:paraId="41BBE8C0" w14:textId="7351B2A4" w:rsidR="00576D73" w:rsidRDefault="00576D73" w:rsidP="00576D73">
      <w:r>
        <w:rPr>
          <w:rFonts w:hint="eastAsia"/>
        </w:rPr>
        <w:t>[쇼핑]</w:t>
      </w:r>
    </w:p>
    <w:p w14:paraId="203F4414" w14:textId="5AA05CB9" w:rsidR="00576D73" w:rsidRPr="00AC2716" w:rsidRDefault="00576D73" w:rsidP="00576D73">
      <w:pPr>
        <w:pStyle w:val="ae"/>
        <w:numPr>
          <w:ilvl w:val="0"/>
          <w:numId w:val="24"/>
        </w:numPr>
      </w:pPr>
      <w:r>
        <w:rPr>
          <w:rFonts w:hint="eastAsia"/>
        </w:rPr>
        <w:t>맞춤 용품이나 음식 등 관련 쇼핑몰 연결 또는 추천</w:t>
      </w:r>
    </w:p>
    <w:p w14:paraId="5C387CC3" w14:textId="565FD7F3" w:rsidR="00FC3C14" w:rsidRDefault="0026255E" w:rsidP="00EA07FB">
      <w:pPr>
        <w:pStyle w:val="1"/>
        <w:numPr>
          <w:ilvl w:val="0"/>
          <w:numId w:val="25"/>
        </w:numPr>
      </w:pPr>
      <w:r>
        <w:rPr>
          <w:rFonts w:hint="eastAsia"/>
        </w:rPr>
        <w:t>요구사항</w:t>
      </w:r>
    </w:p>
    <w:p w14:paraId="35EC6543" w14:textId="50248860" w:rsidR="00C06F87" w:rsidRDefault="00C06F87" w:rsidP="00C06F87">
      <w:pPr>
        <w:pStyle w:val="21"/>
      </w:pPr>
      <w:r>
        <w:rPr>
          <w:rFonts w:hint="eastAsia"/>
        </w:rPr>
        <w:t>3</w:t>
      </w:r>
      <w:r>
        <w:t xml:space="preserve">-1. </w:t>
      </w:r>
      <w:r w:rsidR="00860FD1">
        <w:rPr>
          <w:rFonts w:hint="eastAsia"/>
        </w:rPr>
        <w:t>사용자 요구사항</w:t>
      </w:r>
    </w:p>
    <w:p w14:paraId="24909F9F" w14:textId="033886DC" w:rsidR="00B56E22" w:rsidRDefault="00161245" w:rsidP="00B56E22">
      <w:pPr>
        <w:pStyle w:val="ae"/>
        <w:numPr>
          <w:ilvl w:val="0"/>
          <w:numId w:val="28"/>
        </w:numPr>
      </w:pPr>
      <w:r>
        <w:rPr>
          <w:rFonts w:hint="eastAsia"/>
        </w:rPr>
        <w:t>로그인/회원가입</w:t>
      </w:r>
      <w:r w:rsidR="00E311D1">
        <w:rPr>
          <w:rFonts w:hint="eastAsia"/>
        </w:rPr>
        <w:t>을 할 수 있다.</w:t>
      </w:r>
    </w:p>
    <w:p w14:paraId="165D6A29" w14:textId="4BFCABED" w:rsidR="00161245" w:rsidRDefault="00E311D1" w:rsidP="00B56E22">
      <w:pPr>
        <w:pStyle w:val="ae"/>
        <w:numPr>
          <w:ilvl w:val="0"/>
          <w:numId w:val="28"/>
        </w:numPr>
      </w:pPr>
      <w:proofErr w:type="spellStart"/>
      <w:r>
        <w:rPr>
          <w:rFonts w:hint="eastAsia"/>
        </w:rPr>
        <w:t>로그인을</w:t>
      </w:r>
      <w:proofErr w:type="spellEnd"/>
      <w:r>
        <w:t xml:space="preserve"> </w:t>
      </w:r>
      <w:r>
        <w:rPr>
          <w:rFonts w:hint="eastAsia"/>
        </w:rPr>
        <w:t>하면 메인 페이지에서 가장 최근의</w:t>
      </w:r>
      <w:r>
        <w:t xml:space="preserve"> </w:t>
      </w:r>
      <w:r>
        <w:rPr>
          <w:rFonts w:hint="eastAsia"/>
        </w:rPr>
        <w:t>일정과 해당 일정의 내용을 확인할 수 있다.</w:t>
      </w:r>
    </w:p>
    <w:p w14:paraId="375C796A" w14:textId="0C8CB04F" w:rsidR="00E311D1" w:rsidRDefault="00515E37" w:rsidP="00B56E22">
      <w:pPr>
        <w:pStyle w:val="ae"/>
        <w:numPr>
          <w:ilvl w:val="0"/>
          <w:numId w:val="28"/>
        </w:numPr>
      </w:pPr>
      <w:r>
        <w:rPr>
          <w:rFonts w:hint="eastAsia"/>
        </w:rPr>
        <w:t>투병</w:t>
      </w:r>
      <w:r w:rsidR="00C7443A">
        <w:rPr>
          <w:rFonts w:hint="eastAsia"/>
        </w:rPr>
        <w:t xml:space="preserve"> </w:t>
      </w:r>
      <w:r>
        <w:rPr>
          <w:rFonts w:hint="eastAsia"/>
        </w:rPr>
        <w:t>일기 게시판</w:t>
      </w:r>
      <w:r w:rsidR="00AE6CDF">
        <w:rPr>
          <w:rFonts w:hint="eastAsia"/>
        </w:rPr>
        <w:t>에</w:t>
      </w:r>
      <w:r w:rsidR="00237306">
        <w:rPr>
          <w:rFonts w:hint="eastAsia"/>
        </w:rPr>
        <w:t xml:space="preserve"> 있는 </w:t>
      </w:r>
      <w:proofErr w:type="spellStart"/>
      <w:r w:rsidR="00237306">
        <w:rPr>
          <w:rFonts w:hint="eastAsia"/>
        </w:rPr>
        <w:t>게시글</w:t>
      </w:r>
      <w:proofErr w:type="spellEnd"/>
      <w:r w:rsidR="00237306">
        <w:rPr>
          <w:rFonts w:hint="eastAsia"/>
        </w:rPr>
        <w:t xml:space="preserve"> 중</w:t>
      </w:r>
      <w:r w:rsidR="00AE6CDF">
        <w:rPr>
          <w:rFonts w:hint="eastAsia"/>
        </w:rPr>
        <w:t xml:space="preserve"> 가장 최근에 작성된 </w:t>
      </w:r>
      <w:r w:rsidR="00AE6CDF">
        <w:t>4</w:t>
      </w:r>
      <w:bookmarkStart w:id="21" w:name="_GoBack"/>
      <w:bookmarkEnd w:id="21"/>
      <w:r w:rsidR="00AE6CDF">
        <w:rPr>
          <w:rFonts w:hint="eastAsia"/>
        </w:rPr>
        <w:t xml:space="preserve">개의 글의 제목과 내용 일부를 </w:t>
      </w:r>
      <w:r w:rsidR="00237306">
        <w:rPr>
          <w:rFonts w:hint="eastAsia"/>
        </w:rPr>
        <w:t>메인 페이지에서 미리 볼 수 있다.</w:t>
      </w:r>
    </w:p>
    <w:p w14:paraId="18BDCC74" w14:textId="4EEF74E9" w:rsidR="00237306" w:rsidRDefault="008A6310" w:rsidP="00B56E22">
      <w:pPr>
        <w:pStyle w:val="ae"/>
        <w:numPr>
          <w:ilvl w:val="0"/>
          <w:numId w:val="28"/>
        </w:numPr>
      </w:pPr>
      <w:r>
        <w:rPr>
          <w:rFonts w:hint="eastAsia"/>
        </w:rPr>
        <w:t>사용자가 찾고 싶은 병원</w:t>
      </w:r>
      <w:r>
        <w:t>/</w:t>
      </w:r>
      <w:r>
        <w:rPr>
          <w:rFonts w:hint="eastAsia"/>
        </w:rPr>
        <w:t>의사를 검색</w:t>
      </w:r>
      <w:r w:rsidR="00312E27">
        <w:rPr>
          <w:rFonts w:hint="eastAsia"/>
        </w:rPr>
        <w:t>하여 병원의 사진과 이름</w:t>
      </w:r>
      <w:r w:rsidR="00312E27">
        <w:t xml:space="preserve">, </w:t>
      </w:r>
      <w:r w:rsidR="00312E27">
        <w:rPr>
          <w:rFonts w:hint="eastAsia"/>
        </w:rPr>
        <w:t xml:space="preserve">위치를 </w:t>
      </w:r>
      <w:r w:rsidR="00BA02C7">
        <w:rPr>
          <w:rFonts w:hint="eastAsia"/>
        </w:rPr>
        <w:t>알 수 있다.</w:t>
      </w:r>
    </w:p>
    <w:p w14:paraId="6739AD5D" w14:textId="68B842DF" w:rsidR="00BA02C7" w:rsidRDefault="00F22F54" w:rsidP="00712A8E">
      <w:pPr>
        <w:pStyle w:val="ae"/>
        <w:numPr>
          <w:ilvl w:val="0"/>
          <w:numId w:val="28"/>
        </w:numPr>
      </w:pPr>
      <w:r>
        <w:rPr>
          <w:rFonts w:hint="eastAsia"/>
        </w:rPr>
        <w:t>지역별 병원/의사</w:t>
      </w:r>
      <w:r w:rsidR="00BA02C7">
        <w:rPr>
          <w:rFonts w:hint="eastAsia"/>
        </w:rPr>
        <w:t>를 검색할 수 있다.</w:t>
      </w:r>
    </w:p>
    <w:p w14:paraId="5C82B14A" w14:textId="544A3F5C" w:rsidR="00860FD1" w:rsidRDefault="0003078F" w:rsidP="00860FD1">
      <w:pPr>
        <w:pStyle w:val="ae"/>
        <w:numPr>
          <w:ilvl w:val="0"/>
          <w:numId w:val="28"/>
        </w:numPr>
      </w:pPr>
      <w:proofErr w:type="spellStart"/>
      <w:r>
        <w:rPr>
          <w:rFonts w:hint="eastAsia"/>
        </w:rPr>
        <w:t>게시글을</w:t>
      </w:r>
      <w:proofErr w:type="spellEnd"/>
      <w:r>
        <w:rPr>
          <w:rFonts w:hint="eastAsia"/>
        </w:rPr>
        <w:t xml:space="preserve"> </w:t>
      </w:r>
      <w:r w:rsidR="00D712E8">
        <w:rPr>
          <w:rFonts w:hint="eastAsia"/>
        </w:rPr>
        <w:t>작성</w:t>
      </w:r>
      <w:r w:rsidR="006F6D15">
        <w:rPr>
          <w:rFonts w:hint="eastAsia"/>
        </w:rPr>
        <w:t>/</w:t>
      </w:r>
      <w:r w:rsidR="00E21057">
        <w:rPr>
          <w:rFonts w:hint="eastAsia"/>
        </w:rPr>
        <w:t>확인/</w:t>
      </w:r>
      <w:r w:rsidR="006F6D15">
        <w:rPr>
          <w:rFonts w:hint="eastAsia"/>
        </w:rPr>
        <w:t>수정</w:t>
      </w:r>
      <w:r w:rsidR="00E21057">
        <w:rPr>
          <w:rFonts w:hint="eastAsia"/>
        </w:rPr>
        <w:t>/삭제</w:t>
      </w:r>
      <w:r w:rsidR="00D712E8">
        <w:rPr>
          <w:rFonts w:hint="eastAsia"/>
        </w:rPr>
        <w:t>할 수 있다.</w:t>
      </w:r>
    </w:p>
    <w:p w14:paraId="1CC9AA65" w14:textId="585FC242" w:rsidR="0003078F" w:rsidRDefault="005C21F8" w:rsidP="00860FD1">
      <w:pPr>
        <w:pStyle w:val="ae"/>
        <w:numPr>
          <w:ilvl w:val="0"/>
          <w:numId w:val="28"/>
        </w:numPr>
      </w:pPr>
      <w:proofErr w:type="spellStart"/>
      <w:r>
        <w:rPr>
          <w:rFonts w:hint="eastAsia"/>
        </w:rPr>
        <w:t>게시글에</w:t>
      </w:r>
      <w:proofErr w:type="spellEnd"/>
      <w:r>
        <w:rPr>
          <w:rFonts w:hint="eastAsia"/>
        </w:rPr>
        <w:t xml:space="preserve"> 대한 댓글을 작성</w:t>
      </w:r>
      <w:r w:rsidR="00E21057">
        <w:rPr>
          <w:rFonts w:hint="eastAsia"/>
        </w:rPr>
        <w:t>/확인</w:t>
      </w:r>
      <w:r w:rsidR="006F6D15">
        <w:rPr>
          <w:rFonts w:hint="eastAsia"/>
        </w:rPr>
        <w:t>/삭제</w:t>
      </w:r>
      <w:r>
        <w:rPr>
          <w:rFonts w:hint="eastAsia"/>
        </w:rPr>
        <w:t>할 수 있다.</w:t>
      </w:r>
    </w:p>
    <w:p w14:paraId="0580B779" w14:textId="24BEE9C5" w:rsidR="004054AF" w:rsidRDefault="003D0E31" w:rsidP="004054AF">
      <w:pPr>
        <w:pStyle w:val="ae"/>
        <w:numPr>
          <w:ilvl w:val="0"/>
          <w:numId w:val="28"/>
        </w:numPr>
      </w:pPr>
      <w:proofErr w:type="spellStart"/>
      <w:r>
        <w:rPr>
          <w:rFonts w:hint="eastAsia"/>
        </w:rPr>
        <w:t>호중구</w:t>
      </w:r>
      <w:proofErr w:type="spellEnd"/>
      <w:r>
        <w:rPr>
          <w:rFonts w:hint="eastAsia"/>
        </w:rPr>
        <w:t xml:space="preserve"> 수,</w:t>
      </w:r>
      <w:r>
        <w:t xml:space="preserve"> </w:t>
      </w:r>
      <w:r>
        <w:rPr>
          <w:rFonts w:hint="eastAsia"/>
        </w:rPr>
        <w:t>혈소판 수</w:t>
      </w:r>
      <w:r>
        <w:t xml:space="preserve">, </w:t>
      </w:r>
      <w:r>
        <w:rPr>
          <w:rFonts w:hint="eastAsia"/>
        </w:rPr>
        <w:t>적혈구 수를 입력</w:t>
      </w:r>
      <w:r w:rsidR="004054AF">
        <w:rPr>
          <w:rFonts w:hint="eastAsia"/>
        </w:rPr>
        <w:t>할 수 있다.</w:t>
      </w:r>
    </w:p>
    <w:p w14:paraId="25DD279C" w14:textId="253CD91A" w:rsidR="001A18E2" w:rsidRDefault="004054AF" w:rsidP="001A18E2">
      <w:pPr>
        <w:pStyle w:val="ae"/>
        <w:numPr>
          <w:ilvl w:val="0"/>
          <w:numId w:val="28"/>
        </w:numPr>
      </w:pPr>
      <w:r>
        <w:rPr>
          <w:rFonts w:hint="eastAsia"/>
        </w:rPr>
        <w:t>입력한</w:t>
      </w:r>
      <w:r>
        <w:t xml:space="preserve"> </w:t>
      </w:r>
      <w:r>
        <w:rPr>
          <w:rFonts w:hint="eastAsia"/>
        </w:rPr>
        <w:t>수치에 따라 먹을 수 있는 음식과 먹</w:t>
      </w:r>
      <w:r w:rsidR="00AD5DDB">
        <w:rPr>
          <w:rFonts w:hint="eastAsia"/>
        </w:rPr>
        <w:t>으면 안되는 음식들의 목록을 볼 수 있다.</w:t>
      </w:r>
    </w:p>
    <w:p w14:paraId="12B5E8D3" w14:textId="52629B9B" w:rsidR="00B44CFD" w:rsidRDefault="001A18E2" w:rsidP="00B049E7">
      <w:pPr>
        <w:pStyle w:val="ae"/>
        <w:numPr>
          <w:ilvl w:val="0"/>
          <w:numId w:val="28"/>
        </w:numPr>
      </w:pPr>
      <w:r>
        <w:rPr>
          <w:rFonts w:hint="eastAsia"/>
        </w:rPr>
        <w:t xml:space="preserve">캘린더에 </w:t>
      </w:r>
      <w:r w:rsidR="006F6D15">
        <w:rPr>
          <w:rFonts w:hint="eastAsia"/>
        </w:rPr>
        <w:t>병원</w:t>
      </w:r>
      <w:r w:rsidR="00C7443A">
        <w:rPr>
          <w:rFonts w:hint="eastAsia"/>
        </w:rPr>
        <w:t xml:space="preserve"> </w:t>
      </w:r>
      <w:r w:rsidR="00587841">
        <w:rPr>
          <w:rFonts w:hint="eastAsia"/>
        </w:rPr>
        <w:t xml:space="preserve">일정을 </w:t>
      </w:r>
      <w:r w:rsidR="00E21057">
        <w:rPr>
          <w:rFonts w:hint="eastAsia"/>
        </w:rPr>
        <w:t>작성</w:t>
      </w:r>
      <w:r>
        <w:rPr>
          <w:rFonts w:hint="eastAsia"/>
        </w:rPr>
        <w:t>/확인</w:t>
      </w:r>
      <w:r w:rsidR="006F6D15">
        <w:rPr>
          <w:rFonts w:hint="eastAsia"/>
        </w:rPr>
        <w:t>/</w:t>
      </w:r>
      <w:r w:rsidR="00E21057">
        <w:rPr>
          <w:rFonts w:hint="eastAsia"/>
        </w:rPr>
        <w:t>수정/</w:t>
      </w:r>
      <w:r w:rsidR="006F6D15">
        <w:rPr>
          <w:rFonts w:hint="eastAsia"/>
        </w:rPr>
        <w:t>삭제</w:t>
      </w:r>
      <w:r>
        <w:rPr>
          <w:rFonts w:hint="eastAsia"/>
        </w:rPr>
        <w:t>할 수 있다.</w:t>
      </w:r>
    </w:p>
    <w:p w14:paraId="1A922B6D" w14:textId="6DAC81C2" w:rsidR="001A18E2" w:rsidRDefault="00BC1EAC" w:rsidP="001A18E2">
      <w:pPr>
        <w:pStyle w:val="ae"/>
        <w:numPr>
          <w:ilvl w:val="0"/>
          <w:numId w:val="28"/>
        </w:numPr>
      </w:pPr>
      <w:r>
        <w:rPr>
          <w:rFonts w:hint="eastAsia"/>
        </w:rPr>
        <w:t>비밀</w:t>
      </w:r>
      <w:r w:rsidR="00C7443A">
        <w:rPr>
          <w:rFonts w:hint="eastAsia"/>
        </w:rPr>
        <w:t xml:space="preserve"> </w:t>
      </w:r>
      <w:r>
        <w:rPr>
          <w:rFonts w:hint="eastAsia"/>
        </w:rPr>
        <w:t>일기를 작성/확인/수정/삭제할 수 있다.</w:t>
      </w:r>
    </w:p>
    <w:p w14:paraId="1EC4DA90" w14:textId="33D9760E" w:rsidR="00522708" w:rsidRDefault="00204AF5" w:rsidP="00522708">
      <w:pPr>
        <w:pStyle w:val="ae"/>
        <w:numPr>
          <w:ilvl w:val="0"/>
          <w:numId w:val="28"/>
        </w:numPr>
      </w:pPr>
      <w:r>
        <w:rPr>
          <w:rFonts w:hint="eastAsia"/>
        </w:rPr>
        <w:t xml:space="preserve">다이어리에 </w:t>
      </w:r>
      <w:r w:rsidR="0006121E">
        <w:rPr>
          <w:rFonts w:hint="eastAsia"/>
        </w:rPr>
        <w:t>그 날의 수치와 기분</w:t>
      </w:r>
      <w:r w:rsidR="0062532A">
        <w:rPr>
          <w:rFonts w:hint="eastAsia"/>
        </w:rPr>
        <w:t>(행복해요,</w:t>
      </w:r>
      <w:r w:rsidR="00C7443A">
        <w:t xml:space="preserve"> </w:t>
      </w:r>
      <w:proofErr w:type="spellStart"/>
      <w:r w:rsidR="0062532A">
        <w:rPr>
          <w:rFonts w:hint="eastAsia"/>
        </w:rPr>
        <w:t>보통이에요</w:t>
      </w:r>
      <w:proofErr w:type="spellEnd"/>
      <w:r w:rsidR="0062532A">
        <w:rPr>
          <w:rFonts w:hint="eastAsia"/>
        </w:rPr>
        <w:t>,</w:t>
      </w:r>
      <w:r w:rsidR="00C7443A">
        <w:t xml:space="preserve"> </w:t>
      </w:r>
      <w:proofErr w:type="spellStart"/>
      <w:r w:rsidR="0062532A">
        <w:rPr>
          <w:rFonts w:hint="eastAsia"/>
        </w:rPr>
        <w:t>별로에요</w:t>
      </w:r>
      <w:proofErr w:type="spellEnd"/>
      <w:r w:rsidR="0062532A">
        <w:rPr>
          <w:rFonts w:hint="eastAsia"/>
        </w:rPr>
        <w:t>,</w:t>
      </w:r>
      <w:r w:rsidR="00C7443A">
        <w:t xml:space="preserve"> </w:t>
      </w:r>
      <w:r w:rsidR="0062532A">
        <w:rPr>
          <w:rFonts w:hint="eastAsia"/>
        </w:rPr>
        <w:t>슬퍼요,</w:t>
      </w:r>
      <w:r w:rsidR="00C7443A">
        <w:t xml:space="preserve"> </w:t>
      </w:r>
      <w:r w:rsidR="0062532A">
        <w:rPr>
          <w:rFonts w:hint="eastAsia"/>
        </w:rPr>
        <w:t>화나요</w:t>
      </w:r>
      <w:r w:rsidR="0062532A">
        <w:t>)</w:t>
      </w:r>
      <w:r w:rsidR="00C7443A">
        <w:t xml:space="preserve"> </w:t>
      </w:r>
      <w:r w:rsidR="0006121E">
        <w:rPr>
          <w:rFonts w:hint="eastAsia"/>
        </w:rPr>
        <w:t xml:space="preserve">을 </w:t>
      </w:r>
      <w:r w:rsidR="00B049E7">
        <w:rPr>
          <w:rFonts w:hint="eastAsia"/>
        </w:rPr>
        <w:t>입력할 수 있다.</w:t>
      </w:r>
    </w:p>
    <w:p w14:paraId="441D31D9" w14:textId="4DAD31F8" w:rsidR="0026255E" w:rsidRPr="003055D0" w:rsidRDefault="00522708" w:rsidP="00C93A87">
      <w:pPr>
        <w:pStyle w:val="1"/>
      </w:pPr>
      <w:r>
        <w:rPr>
          <w:rFonts w:hint="eastAsia"/>
        </w:rPr>
        <w:lastRenderedPageBreak/>
        <w:t>4.</w:t>
      </w:r>
      <w:r>
        <w:t xml:space="preserve"> </w:t>
      </w:r>
      <w:r w:rsidR="0026255E">
        <w:rPr>
          <w:rFonts w:hint="eastAsia"/>
        </w:rPr>
        <w:t>개발환경</w:t>
      </w:r>
    </w:p>
    <w:sectPr w:rsidR="0026255E" w:rsidRPr="003055D0" w:rsidSect="00AB02A7">
      <w:headerReference w:type="default" r:id="rId23"/>
      <w:footerReference w:type="default" r:id="rId2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223372" w14:textId="77777777" w:rsidR="00D01049" w:rsidRDefault="00D01049">
      <w:r>
        <w:separator/>
      </w:r>
    </w:p>
    <w:p w14:paraId="301C8FA8" w14:textId="77777777" w:rsidR="00D01049" w:rsidRDefault="00D01049"/>
  </w:endnote>
  <w:endnote w:type="continuationSeparator" w:id="0">
    <w:p w14:paraId="263E5B96" w14:textId="77777777" w:rsidR="00D01049" w:rsidRDefault="00D01049">
      <w:r>
        <w:continuationSeparator/>
      </w:r>
    </w:p>
    <w:p w14:paraId="414C5B64" w14:textId="77777777" w:rsidR="00D01049" w:rsidRDefault="00D010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ADCD98" w14:textId="1CD497F8" w:rsidR="00DF027C" w:rsidRPr="00240586" w:rsidRDefault="00DF027C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="00C7443A">
          <w:rPr>
            <w:noProof/>
            <w:lang w:val="ko-KR" w:bidi="ko-KR"/>
          </w:rPr>
          <w:t>8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  <w:p w14:paraId="42B50CCC" w14:textId="77777777" w:rsidR="00DF027C" w:rsidRPr="00240586" w:rsidRDefault="00DF02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C97189" w14:textId="77777777" w:rsidR="00D01049" w:rsidRDefault="00D01049">
      <w:r>
        <w:separator/>
      </w:r>
    </w:p>
    <w:p w14:paraId="64158802" w14:textId="77777777" w:rsidR="00D01049" w:rsidRDefault="00D01049"/>
  </w:footnote>
  <w:footnote w:type="continuationSeparator" w:id="0">
    <w:p w14:paraId="56F98A09" w14:textId="77777777" w:rsidR="00D01049" w:rsidRDefault="00D01049">
      <w:r>
        <w:continuationSeparator/>
      </w:r>
    </w:p>
    <w:p w14:paraId="3E314D2B" w14:textId="77777777" w:rsidR="00D01049" w:rsidRDefault="00D0104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224F76" w:themeColor="text2"/>
        <w:left w:val="single" w:sz="36" w:space="0" w:color="224F76" w:themeColor="text2"/>
        <w:bottom w:val="single" w:sz="36" w:space="0" w:color="224F76" w:themeColor="text2"/>
        <w:right w:val="single" w:sz="36" w:space="0" w:color="224F76" w:themeColor="text2"/>
        <w:insideH w:val="single" w:sz="36" w:space="0" w:color="224F76" w:themeColor="text2"/>
        <w:insideV w:val="single" w:sz="36" w:space="0" w:color="224F76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240586" w14:paraId="1774CA2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8DC4D8" w:themeColor="accent3"/>
            <w:right w:val="nil"/>
          </w:tcBorders>
        </w:tcPr>
        <w:p w14:paraId="13FACC1A" w14:textId="77777777" w:rsidR="00D077E9" w:rsidRPr="00240586" w:rsidRDefault="00D077E9">
          <w:pPr>
            <w:pStyle w:val="a9"/>
          </w:pPr>
        </w:p>
      </w:tc>
    </w:tr>
  </w:tbl>
  <w:p w14:paraId="767B0ECE" w14:textId="77777777" w:rsidR="00D077E9" w:rsidRPr="00240586" w:rsidRDefault="00D077E9" w:rsidP="00D077E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924C91"/>
    <w:multiLevelType w:val="hybridMultilevel"/>
    <w:tmpl w:val="AC1EAF20"/>
    <w:lvl w:ilvl="0" w:tplc="26EA33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6B44DA0"/>
    <w:multiLevelType w:val="hybridMultilevel"/>
    <w:tmpl w:val="C04465C0"/>
    <w:lvl w:ilvl="0" w:tplc="4F5E55F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ABA1645"/>
    <w:multiLevelType w:val="multilevel"/>
    <w:tmpl w:val="370A04F8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13" w15:restartNumberingAfterBreak="0">
    <w:nsid w:val="20FB07D4"/>
    <w:multiLevelType w:val="hybridMultilevel"/>
    <w:tmpl w:val="49F00EF6"/>
    <w:lvl w:ilvl="0" w:tplc="E124D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49E011D"/>
    <w:multiLevelType w:val="multilevel"/>
    <w:tmpl w:val="A63CD2F8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80" w:hanging="2520"/>
      </w:pPr>
      <w:rPr>
        <w:rFonts w:hint="default"/>
      </w:rPr>
    </w:lvl>
  </w:abstractNum>
  <w:abstractNum w:abstractNumId="15" w15:restartNumberingAfterBreak="0">
    <w:nsid w:val="27F04DB3"/>
    <w:multiLevelType w:val="hybridMultilevel"/>
    <w:tmpl w:val="CC60F7D8"/>
    <w:lvl w:ilvl="0" w:tplc="A3428AD0">
      <w:start w:val="1"/>
      <w:numFmt w:val="decimal"/>
      <w:suff w:val="space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EBD51F3"/>
    <w:multiLevelType w:val="hybridMultilevel"/>
    <w:tmpl w:val="38B00DE8"/>
    <w:lvl w:ilvl="0" w:tplc="3E0E2224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hint="default"/>
        <w:b/>
        <w:color w:val="224F76" w:themeColor="text2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4C538FF"/>
    <w:multiLevelType w:val="hybridMultilevel"/>
    <w:tmpl w:val="1190FDEA"/>
    <w:lvl w:ilvl="0" w:tplc="B91AAA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6551B18"/>
    <w:multiLevelType w:val="hybridMultilevel"/>
    <w:tmpl w:val="D0909932"/>
    <w:lvl w:ilvl="0" w:tplc="5FEC781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A2C6879"/>
    <w:multiLevelType w:val="multilevel"/>
    <w:tmpl w:val="784EA6E2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20" w15:restartNumberingAfterBreak="0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3A3316"/>
    <w:multiLevelType w:val="multilevel"/>
    <w:tmpl w:val="06E00718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22" w15:restartNumberingAfterBreak="0">
    <w:nsid w:val="4EF129AD"/>
    <w:multiLevelType w:val="multilevel"/>
    <w:tmpl w:val="0402F9DE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23" w15:restartNumberingAfterBreak="0">
    <w:nsid w:val="5AB46B8B"/>
    <w:multiLevelType w:val="hybridMultilevel"/>
    <w:tmpl w:val="23FA72E2"/>
    <w:lvl w:ilvl="0" w:tplc="8B64EE3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37474DE"/>
    <w:multiLevelType w:val="hybridMultilevel"/>
    <w:tmpl w:val="14B84EEC"/>
    <w:lvl w:ilvl="0" w:tplc="5AB8DF1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7AC36668"/>
    <w:multiLevelType w:val="hybridMultilevel"/>
    <w:tmpl w:val="367C7AAE"/>
    <w:lvl w:ilvl="0" w:tplc="46E4105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20"/>
  </w:num>
  <w:num w:numId="2">
    <w:abstractNumId w:val="24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26"/>
  </w:num>
  <w:num w:numId="14">
    <w:abstractNumId w:val="13"/>
  </w:num>
  <w:num w:numId="15">
    <w:abstractNumId w:val="22"/>
  </w:num>
  <w:num w:numId="16">
    <w:abstractNumId w:val="14"/>
  </w:num>
  <w:num w:numId="17">
    <w:abstractNumId w:val="17"/>
  </w:num>
  <w:num w:numId="18">
    <w:abstractNumId w:val="23"/>
  </w:num>
  <w:num w:numId="19">
    <w:abstractNumId w:val="19"/>
  </w:num>
  <w:num w:numId="20">
    <w:abstractNumId w:val="10"/>
  </w:num>
  <w:num w:numId="21">
    <w:abstractNumId w:val="12"/>
  </w:num>
  <w:num w:numId="22">
    <w:abstractNumId w:val="18"/>
  </w:num>
  <w:num w:numId="23">
    <w:abstractNumId w:val="16"/>
  </w:num>
  <w:num w:numId="24">
    <w:abstractNumId w:val="25"/>
  </w:num>
  <w:num w:numId="25">
    <w:abstractNumId w:val="11"/>
  </w:num>
  <w:num w:numId="26">
    <w:abstractNumId w:val="21"/>
  </w:num>
  <w:num w:numId="27">
    <w:abstractNumId w:val="27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84F"/>
    <w:rsid w:val="0002345F"/>
    <w:rsid w:val="0002482E"/>
    <w:rsid w:val="0003078F"/>
    <w:rsid w:val="00050324"/>
    <w:rsid w:val="0005758F"/>
    <w:rsid w:val="0006121E"/>
    <w:rsid w:val="000A0150"/>
    <w:rsid w:val="000A510E"/>
    <w:rsid w:val="000E63C9"/>
    <w:rsid w:val="000F5889"/>
    <w:rsid w:val="0010514A"/>
    <w:rsid w:val="00114AB0"/>
    <w:rsid w:val="00122E6A"/>
    <w:rsid w:val="00130E9D"/>
    <w:rsid w:val="00150A6D"/>
    <w:rsid w:val="00161245"/>
    <w:rsid w:val="00185B35"/>
    <w:rsid w:val="001971DD"/>
    <w:rsid w:val="001A18E2"/>
    <w:rsid w:val="001F2BC8"/>
    <w:rsid w:val="001F2F6E"/>
    <w:rsid w:val="001F5F6B"/>
    <w:rsid w:val="00201030"/>
    <w:rsid w:val="00204AF5"/>
    <w:rsid w:val="0021584F"/>
    <w:rsid w:val="0023026D"/>
    <w:rsid w:val="00232EC7"/>
    <w:rsid w:val="00237306"/>
    <w:rsid w:val="00240586"/>
    <w:rsid w:val="00243EBC"/>
    <w:rsid w:val="00246A35"/>
    <w:rsid w:val="0026255E"/>
    <w:rsid w:val="0027551A"/>
    <w:rsid w:val="00277E60"/>
    <w:rsid w:val="00284348"/>
    <w:rsid w:val="002B40D5"/>
    <w:rsid w:val="002D4970"/>
    <w:rsid w:val="002F3A6E"/>
    <w:rsid w:val="002F51F5"/>
    <w:rsid w:val="003055D0"/>
    <w:rsid w:val="003055E3"/>
    <w:rsid w:val="00312137"/>
    <w:rsid w:val="00312E27"/>
    <w:rsid w:val="00330359"/>
    <w:rsid w:val="0033762F"/>
    <w:rsid w:val="003513B5"/>
    <w:rsid w:val="00353888"/>
    <w:rsid w:val="00360494"/>
    <w:rsid w:val="00361F5C"/>
    <w:rsid w:val="00366C7E"/>
    <w:rsid w:val="00372711"/>
    <w:rsid w:val="00384EA3"/>
    <w:rsid w:val="00390A03"/>
    <w:rsid w:val="00393510"/>
    <w:rsid w:val="003A39A1"/>
    <w:rsid w:val="003C2191"/>
    <w:rsid w:val="003D0E31"/>
    <w:rsid w:val="003D2A38"/>
    <w:rsid w:val="003D3863"/>
    <w:rsid w:val="003F1671"/>
    <w:rsid w:val="004054AF"/>
    <w:rsid w:val="004110DE"/>
    <w:rsid w:val="0044085A"/>
    <w:rsid w:val="00463024"/>
    <w:rsid w:val="0046560C"/>
    <w:rsid w:val="0049035F"/>
    <w:rsid w:val="004A5B2F"/>
    <w:rsid w:val="004B21A5"/>
    <w:rsid w:val="004C0EA5"/>
    <w:rsid w:val="004C371F"/>
    <w:rsid w:val="004D7F1D"/>
    <w:rsid w:val="005037F0"/>
    <w:rsid w:val="00515E37"/>
    <w:rsid w:val="00516A86"/>
    <w:rsid w:val="00517929"/>
    <w:rsid w:val="00522708"/>
    <w:rsid w:val="005275F6"/>
    <w:rsid w:val="00550B16"/>
    <w:rsid w:val="00572102"/>
    <w:rsid w:val="00576D73"/>
    <w:rsid w:val="00587841"/>
    <w:rsid w:val="00587A8D"/>
    <w:rsid w:val="0059381B"/>
    <w:rsid w:val="005A0443"/>
    <w:rsid w:val="005A61BE"/>
    <w:rsid w:val="005C21F8"/>
    <w:rsid w:val="005D1096"/>
    <w:rsid w:val="005E2664"/>
    <w:rsid w:val="005E7F8B"/>
    <w:rsid w:val="005F1BB0"/>
    <w:rsid w:val="006170A1"/>
    <w:rsid w:val="00623F27"/>
    <w:rsid w:val="0062532A"/>
    <w:rsid w:val="0065200E"/>
    <w:rsid w:val="00656C4D"/>
    <w:rsid w:val="00657C78"/>
    <w:rsid w:val="00696B1B"/>
    <w:rsid w:val="006B2609"/>
    <w:rsid w:val="006B5550"/>
    <w:rsid w:val="006C3EFB"/>
    <w:rsid w:val="006E5716"/>
    <w:rsid w:val="006F4DFD"/>
    <w:rsid w:val="006F6D15"/>
    <w:rsid w:val="00712A8E"/>
    <w:rsid w:val="00727D81"/>
    <w:rsid w:val="007302B3"/>
    <w:rsid w:val="00730733"/>
    <w:rsid w:val="00730E3A"/>
    <w:rsid w:val="00736AAF"/>
    <w:rsid w:val="0074165C"/>
    <w:rsid w:val="00765B2A"/>
    <w:rsid w:val="00770B05"/>
    <w:rsid w:val="00783A34"/>
    <w:rsid w:val="007C6B52"/>
    <w:rsid w:val="007D16C5"/>
    <w:rsid w:val="007D5D84"/>
    <w:rsid w:val="007E2FB4"/>
    <w:rsid w:val="00802F76"/>
    <w:rsid w:val="00804896"/>
    <w:rsid w:val="00811747"/>
    <w:rsid w:val="00813038"/>
    <w:rsid w:val="0081401E"/>
    <w:rsid w:val="00816747"/>
    <w:rsid w:val="00822470"/>
    <w:rsid w:val="00844465"/>
    <w:rsid w:val="00846D1D"/>
    <w:rsid w:val="00852B24"/>
    <w:rsid w:val="00860FD1"/>
    <w:rsid w:val="00862FE4"/>
    <w:rsid w:val="0086389A"/>
    <w:rsid w:val="0087605E"/>
    <w:rsid w:val="0088330B"/>
    <w:rsid w:val="00895B27"/>
    <w:rsid w:val="008A6310"/>
    <w:rsid w:val="008B1FEE"/>
    <w:rsid w:val="008C3B46"/>
    <w:rsid w:val="00903C32"/>
    <w:rsid w:val="0091390C"/>
    <w:rsid w:val="00916B16"/>
    <w:rsid w:val="009173B9"/>
    <w:rsid w:val="0092539D"/>
    <w:rsid w:val="0093335D"/>
    <w:rsid w:val="0093613E"/>
    <w:rsid w:val="009425CF"/>
    <w:rsid w:val="00943026"/>
    <w:rsid w:val="00944286"/>
    <w:rsid w:val="00966B81"/>
    <w:rsid w:val="009A61F4"/>
    <w:rsid w:val="009A653A"/>
    <w:rsid w:val="009C7720"/>
    <w:rsid w:val="009E0F88"/>
    <w:rsid w:val="00A16786"/>
    <w:rsid w:val="00A23AFA"/>
    <w:rsid w:val="00A31059"/>
    <w:rsid w:val="00A31B3E"/>
    <w:rsid w:val="00A37859"/>
    <w:rsid w:val="00A532F3"/>
    <w:rsid w:val="00A62204"/>
    <w:rsid w:val="00A8489E"/>
    <w:rsid w:val="00AA0D36"/>
    <w:rsid w:val="00AB02A7"/>
    <w:rsid w:val="00AC2716"/>
    <w:rsid w:val="00AC29F3"/>
    <w:rsid w:val="00AC5018"/>
    <w:rsid w:val="00AD1064"/>
    <w:rsid w:val="00AD4489"/>
    <w:rsid w:val="00AD5DDB"/>
    <w:rsid w:val="00AE6CDF"/>
    <w:rsid w:val="00B049E7"/>
    <w:rsid w:val="00B155F5"/>
    <w:rsid w:val="00B231E5"/>
    <w:rsid w:val="00B44CFD"/>
    <w:rsid w:val="00B56E22"/>
    <w:rsid w:val="00B92CB3"/>
    <w:rsid w:val="00B97ACF"/>
    <w:rsid w:val="00BA02C7"/>
    <w:rsid w:val="00BB314C"/>
    <w:rsid w:val="00BC1EAC"/>
    <w:rsid w:val="00BC2104"/>
    <w:rsid w:val="00BE1263"/>
    <w:rsid w:val="00BF6B51"/>
    <w:rsid w:val="00C02B87"/>
    <w:rsid w:val="00C06F87"/>
    <w:rsid w:val="00C157A9"/>
    <w:rsid w:val="00C3029E"/>
    <w:rsid w:val="00C4086D"/>
    <w:rsid w:val="00C7443A"/>
    <w:rsid w:val="00C770B8"/>
    <w:rsid w:val="00C921B8"/>
    <w:rsid w:val="00C9360B"/>
    <w:rsid w:val="00C93A87"/>
    <w:rsid w:val="00CA1896"/>
    <w:rsid w:val="00CB2994"/>
    <w:rsid w:val="00CB5B28"/>
    <w:rsid w:val="00CC2215"/>
    <w:rsid w:val="00CD5851"/>
    <w:rsid w:val="00CE10D7"/>
    <w:rsid w:val="00CF5371"/>
    <w:rsid w:val="00D0034F"/>
    <w:rsid w:val="00D01049"/>
    <w:rsid w:val="00D0323A"/>
    <w:rsid w:val="00D046DE"/>
    <w:rsid w:val="00D0559F"/>
    <w:rsid w:val="00D077E9"/>
    <w:rsid w:val="00D313CB"/>
    <w:rsid w:val="00D3349F"/>
    <w:rsid w:val="00D42CB7"/>
    <w:rsid w:val="00D5413D"/>
    <w:rsid w:val="00D570A9"/>
    <w:rsid w:val="00D70D02"/>
    <w:rsid w:val="00D712E8"/>
    <w:rsid w:val="00D715B5"/>
    <w:rsid w:val="00D770C7"/>
    <w:rsid w:val="00D8383F"/>
    <w:rsid w:val="00D86945"/>
    <w:rsid w:val="00D90290"/>
    <w:rsid w:val="00D91909"/>
    <w:rsid w:val="00DA6F2E"/>
    <w:rsid w:val="00DC479A"/>
    <w:rsid w:val="00DD01EE"/>
    <w:rsid w:val="00DD152F"/>
    <w:rsid w:val="00DD2EFB"/>
    <w:rsid w:val="00DE132C"/>
    <w:rsid w:val="00DE213F"/>
    <w:rsid w:val="00DF027C"/>
    <w:rsid w:val="00DF1BB2"/>
    <w:rsid w:val="00E00A32"/>
    <w:rsid w:val="00E21057"/>
    <w:rsid w:val="00E22ACD"/>
    <w:rsid w:val="00E24EA2"/>
    <w:rsid w:val="00E311D1"/>
    <w:rsid w:val="00E3523D"/>
    <w:rsid w:val="00E620B0"/>
    <w:rsid w:val="00E661F2"/>
    <w:rsid w:val="00E81B40"/>
    <w:rsid w:val="00E97ACC"/>
    <w:rsid w:val="00EA07FB"/>
    <w:rsid w:val="00EB44A0"/>
    <w:rsid w:val="00EB4A65"/>
    <w:rsid w:val="00ED7545"/>
    <w:rsid w:val="00EE40AE"/>
    <w:rsid w:val="00EF555B"/>
    <w:rsid w:val="00F027BB"/>
    <w:rsid w:val="00F11DCF"/>
    <w:rsid w:val="00F162EA"/>
    <w:rsid w:val="00F22F54"/>
    <w:rsid w:val="00F27E8A"/>
    <w:rsid w:val="00F40978"/>
    <w:rsid w:val="00F52D27"/>
    <w:rsid w:val="00F80A7C"/>
    <w:rsid w:val="00F83527"/>
    <w:rsid w:val="00F85E37"/>
    <w:rsid w:val="00FA75A8"/>
    <w:rsid w:val="00FC3C14"/>
    <w:rsid w:val="00FD583F"/>
    <w:rsid w:val="00FD7488"/>
    <w:rsid w:val="00FE6BE2"/>
    <w:rsid w:val="00FE7223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56710"/>
  <w15:docId w15:val="{29890003-789E-4D0C-B56A-FF06EE49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193A58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243255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374C80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374C80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243255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243255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224F76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224F76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224F76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193A58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224F76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224F76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character" w:customStyle="1" w:styleId="Mention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224F76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10">
    <w:name w:val="toc 1"/>
    <w:basedOn w:val="a2"/>
    <w:next w:val="a2"/>
    <w:autoRedefine/>
    <w:uiPriority w:val="39"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39"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39"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unhideWhenUsed/>
    <w:qFormat/>
    <w:rsid w:val="00240586"/>
    <w:pPr>
      <w:keepLines/>
      <w:spacing w:after="0"/>
      <w:outlineLvl w:val="9"/>
    </w:pPr>
    <w:rPr>
      <w:color w:val="374C80" w:themeColor="accent1" w:themeShade="BF"/>
      <w:kern w:val="0"/>
      <w:sz w:val="32"/>
    </w:rPr>
  </w:style>
  <w:style w:type="character" w:styleId="af2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5A5A5A" w:themeColor="text1" w:themeTint="A5"/>
    </w:rPr>
  </w:style>
  <w:style w:type="character" w:styleId="af3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404040" w:themeColor="text1" w:themeTint="BF"/>
    </w:rPr>
  </w:style>
  <w:style w:type="table" w:styleId="af4">
    <w:name w:val="Table Professional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66AC" w:themeColor="accent1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shd w:val="clear" w:color="auto" w:fill="D1D8EB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9DD1" w:themeColor="accent2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shd w:val="clear" w:color="auto" w:fill="D8E6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DC4D8" w:themeColor="accent3"/>
        <w:bottom w:val="single" w:sz="8" w:space="0" w:color="8DC4D8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DC4D8" w:themeColor="accent3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8DC4D8" w:themeColor="accent3"/>
          <w:bottom w:val="single" w:sz="8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DC4D8" w:themeColor="accent3"/>
          <w:bottom w:val="single" w:sz="8" w:space="0" w:color="8DC4D8" w:themeColor="accent3"/>
        </w:tcBorders>
      </w:tcPr>
    </w:tblStylePr>
    <w:tblStylePr w:type="band1Vert">
      <w:tblPr/>
      <w:tcPr>
        <w:shd w:val="clear" w:color="auto" w:fill="E2F0F5" w:themeFill="accent3" w:themeFillTint="3F"/>
      </w:tcPr>
    </w:tblStylePr>
    <w:tblStylePr w:type="band1Horz">
      <w:tblPr/>
      <w:tcPr>
        <w:shd w:val="clear" w:color="auto" w:fill="E2F0F5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F8FA9" w:themeColor="accent4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shd w:val="clear" w:color="auto" w:fill="DFE3E9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AA2AE" w:themeColor="accent5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shd w:val="clear" w:color="auto" w:fill="D6E7EB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0A0" w:themeColor="accent6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shd w:val="clear" w:color="auto" w:fill="E6E3E7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66A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66A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66A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8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9DD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9DD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6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DC4D8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DC4D8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DC4D8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F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F8FA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F8FA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3E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AA2A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AA2A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7E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0A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0A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3E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8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6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A9D2E1" w:themeColor="accent3" w:themeTint="BF"/>
        <w:left w:val="single" w:sz="8" w:space="0" w:color="A9D2E1" w:themeColor="accent3" w:themeTint="BF"/>
        <w:bottom w:val="single" w:sz="8" w:space="0" w:color="A9D2E1" w:themeColor="accent3" w:themeTint="BF"/>
        <w:right w:val="single" w:sz="8" w:space="0" w:color="A9D2E1" w:themeColor="accent3" w:themeTint="BF"/>
        <w:insideH w:val="single" w:sz="8" w:space="0" w:color="A9D2E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E1" w:themeColor="accent3" w:themeTint="BF"/>
          <w:left w:val="single" w:sz="8" w:space="0" w:color="A9D2E1" w:themeColor="accent3" w:themeTint="BF"/>
          <w:bottom w:val="single" w:sz="8" w:space="0" w:color="A9D2E1" w:themeColor="accent3" w:themeTint="BF"/>
          <w:right w:val="single" w:sz="8" w:space="0" w:color="A9D2E1" w:themeColor="accent3" w:themeTint="BF"/>
          <w:insideH w:val="nil"/>
          <w:insideV w:val="nil"/>
        </w:tcBorders>
        <w:shd w:val="clear" w:color="auto" w:fill="8DC4D8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E1" w:themeColor="accent3" w:themeTint="BF"/>
          <w:left w:val="single" w:sz="8" w:space="0" w:color="A9D2E1" w:themeColor="accent3" w:themeTint="BF"/>
          <w:bottom w:val="single" w:sz="8" w:space="0" w:color="A9D2E1" w:themeColor="accent3" w:themeTint="BF"/>
          <w:right w:val="single" w:sz="8" w:space="0" w:color="A9D2E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F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F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3E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7E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3E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DC4D8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C4D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DC4D8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  <w:insideV w:val="single" w:sz="8" w:space="0" w:color="748AC3" w:themeColor="accent1" w:themeTint="BF"/>
      </w:tblBorders>
    </w:tblPr>
    <w:tcPr>
      <w:shd w:val="clear" w:color="auto" w:fill="D1D8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48AC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  <w:insideV w:val="single" w:sz="8" w:space="0" w:color="89B5DC" w:themeColor="accent2" w:themeTint="BF"/>
      </w:tblBorders>
    </w:tblPr>
    <w:tcPr>
      <w:shd w:val="clear" w:color="auto" w:fill="D8E6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B5D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A9D2E1" w:themeColor="accent3" w:themeTint="BF"/>
        <w:left w:val="single" w:sz="8" w:space="0" w:color="A9D2E1" w:themeColor="accent3" w:themeTint="BF"/>
        <w:bottom w:val="single" w:sz="8" w:space="0" w:color="A9D2E1" w:themeColor="accent3" w:themeTint="BF"/>
        <w:right w:val="single" w:sz="8" w:space="0" w:color="A9D2E1" w:themeColor="accent3" w:themeTint="BF"/>
        <w:insideH w:val="single" w:sz="8" w:space="0" w:color="A9D2E1" w:themeColor="accent3" w:themeTint="BF"/>
        <w:insideV w:val="single" w:sz="8" w:space="0" w:color="A9D2E1" w:themeColor="accent3" w:themeTint="BF"/>
      </w:tblBorders>
    </w:tblPr>
    <w:tcPr>
      <w:shd w:val="clear" w:color="auto" w:fill="E2F0F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E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EB" w:themeFill="accent3" w:themeFillTint="7F"/>
      </w:tcPr>
    </w:tblStylePr>
    <w:tblStylePr w:type="band1Horz">
      <w:tblPr/>
      <w:tcPr>
        <w:shd w:val="clear" w:color="auto" w:fill="C6E1EB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  <w:insideV w:val="single" w:sz="8" w:space="0" w:color="9FABBE" w:themeColor="accent4" w:themeTint="BF"/>
      </w:tblBorders>
    </w:tblPr>
    <w:tcPr>
      <w:shd w:val="clear" w:color="auto" w:fill="DFE3E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ABB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  <w:insideV w:val="single" w:sz="8" w:space="0" w:color="83B9C2" w:themeColor="accent5" w:themeTint="BF"/>
      </w:tblBorders>
    </w:tblPr>
    <w:tcPr>
      <w:shd w:val="clear" w:color="auto" w:fill="D6E7E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3B9C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  <w:insideV w:val="single" w:sz="8" w:space="0" w:color="B5ABB7" w:themeColor="accent6" w:themeTint="BF"/>
      </w:tblBorders>
    </w:tblPr>
    <w:tcPr>
      <w:shd w:val="clear" w:color="auto" w:fill="E6E3E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BB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cPr>
      <w:shd w:val="clear" w:color="auto" w:fill="D1D8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F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FEF" w:themeFill="accent1" w:themeFillTint="33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tcBorders>
          <w:insideH w:val="single" w:sz="6" w:space="0" w:color="4A66AC" w:themeColor="accent1"/>
          <w:insideV w:val="single" w:sz="6" w:space="0" w:color="4A66AC" w:themeColor="accent1"/>
        </w:tcBorders>
        <w:shd w:val="clear" w:color="auto" w:fill="A2B1D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cPr>
      <w:shd w:val="clear" w:color="auto" w:fill="D8E6F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5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BF5" w:themeFill="accent2" w:themeFillTint="33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tcBorders>
          <w:insideH w:val="single" w:sz="6" w:space="0" w:color="629DD1" w:themeColor="accent2"/>
          <w:insideV w:val="single" w:sz="6" w:space="0" w:color="629DD1" w:themeColor="accent2"/>
        </w:tcBorders>
        <w:shd w:val="clear" w:color="auto" w:fill="B0CDE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  <w:insideH w:val="single" w:sz="8" w:space="0" w:color="8DC4D8" w:themeColor="accent3"/>
        <w:insideV w:val="single" w:sz="8" w:space="0" w:color="8DC4D8" w:themeColor="accent3"/>
      </w:tblBorders>
    </w:tblPr>
    <w:tcPr>
      <w:shd w:val="clear" w:color="auto" w:fill="E2F0F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F7" w:themeFill="accent3" w:themeFillTint="33"/>
      </w:tcPr>
    </w:tblStylePr>
    <w:tblStylePr w:type="band1Vert">
      <w:tblPr/>
      <w:tcPr>
        <w:shd w:val="clear" w:color="auto" w:fill="C6E1EB" w:themeFill="accent3" w:themeFillTint="7F"/>
      </w:tcPr>
    </w:tblStylePr>
    <w:tblStylePr w:type="band1Horz">
      <w:tblPr/>
      <w:tcPr>
        <w:tcBorders>
          <w:insideH w:val="single" w:sz="6" w:space="0" w:color="8DC4D8" w:themeColor="accent3"/>
          <w:insideV w:val="single" w:sz="6" w:space="0" w:color="8DC4D8" w:themeColor="accent3"/>
        </w:tcBorders>
        <w:shd w:val="clear" w:color="auto" w:fill="C6E1EB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cPr>
      <w:shd w:val="clear" w:color="auto" w:fill="DFE3E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3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8ED" w:themeFill="accent4" w:themeFillTint="33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tcBorders>
          <w:insideH w:val="single" w:sz="6" w:space="0" w:color="7F8FA9" w:themeColor="accent4"/>
          <w:insideV w:val="single" w:sz="6" w:space="0" w:color="7F8FA9" w:themeColor="accent4"/>
        </w:tcBorders>
        <w:shd w:val="clear" w:color="auto" w:fill="BFC7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cPr>
      <w:shd w:val="clear" w:color="auto" w:fill="D6E7E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CEE" w:themeFill="accent5" w:themeFillTint="33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tcBorders>
          <w:insideH w:val="single" w:sz="6" w:space="0" w:color="5AA2AE" w:themeColor="accent5"/>
          <w:insideV w:val="single" w:sz="6" w:space="0" w:color="5AA2AE" w:themeColor="accent5"/>
        </w:tcBorders>
        <w:shd w:val="clear" w:color="auto" w:fill="ACD0D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cPr>
      <w:shd w:val="clear" w:color="auto" w:fill="E6E3E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8EC" w:themeFill="accent6" w:themeFillTint="33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tcBorders>
          <w:insideH w:val="single" w:sz="6" w:space="0" w:color="9D90A0" w:themeColor="accent6"/>
          <w:insideV w:val="single" w:sz="6" w:space="0" w:color="9D90A0" w:themeColor="accent6"/>
        </w:tcBorders>
        <w:shd w:val="clear" w:color="auto" w:fill="CEC7C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8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2B1D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2B1D7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6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CDE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CDE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F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DC4D8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DC4D8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DC4D8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DC4D8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EB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EB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3E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C7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C7D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7E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D0D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D0D6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3E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7C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7CF" w:themeFill="accent6" w:themeFillTint="7F"/>
      </w:tcPr>
    </w:tblStylePr>
  </w:style>
  <w:style w:type="paragraph" w:styleId="af5">
    <w:name w:val="Bibliography"/>
    <w:basedOn w:val="a2"/>
    <w:next w:val="a2"/>
    <w:uiPriority w:val="37"/>
    <w:semiHidden/>
    <w:unhideWhenUsed/>
    <w:rsid w:val="00240586"/>
  </w:style>
  <w:style w:type="character" w:styleId="af6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7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7"/>
    <w:uiPriority w:val="99"/>
    <w:semiHidden/>
    <w:rsid w:val="00240586"/>
    <w:rPr>
      <w:rFonts w:ascii="맑은 고딕" w:eastAsia="맑은 고딕" w:hAnsi="맑은 고딕" w:cstheme="majorBidi"/>
      <w:b/>
      <w:color w:val="224F76" w:themeColor="text2"/>
      <w:shd w:val="pct20" w:color="auto" w:fill="auto"/>
    </w:rPr>
  </w:style>
  <w:style w:type="table" w:styleId="af8">
    <w:name w:val="Table Elegant"/>
    <w:basedOn w:val="a4"/>
    <w:uiPriority w:val="99"/>
    <w:semiHidden/>
    <w:unhideWhenUsed/>
    <w:rsid w:val="0024058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9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a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b">
    <w:name w:val="List Paragraph"/>
    <w:basedOn w:val="a2"/>
    <w:uiPriority w:val="34"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c">
    <w:name w:val="table of figures"/>
    <w:basedOn w:val="a2"/>
    <w:next w:val="a2"/>
    <w:uiPriority w:val="99"/>
    <w:semiHidden/>
    <w:unhideWhenUsed/>
    <w:rsid w:val="00240586"/>
  </w:style>
  <w:style w:type="paragraph" w:styleId="afd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224F76" w:themeColor="text2"/>
      <w:sz w:val="20"/>
      <w:szCs w:val="20"/>
    </w:rPr>
  </w:style>
  <w:style w:type="character" w:customStyle="1" w:styleId="Char5">
    <w:name w:val="매크로 텍스트 Char"/>
    <w:basedOn w:val="a3"/>
    <w:link w:val="afd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afe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0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0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aff1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2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3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basedOn w:val="a3"/>
    <w:link w:val="aff3"/>
    <w:uiPriority w:val="29"/>
    <w:semiHidden/>
    <w:rsid w:val="00240586"/>
    <w:rPr>
      <w:rFonts w:ascii="맑은 고딕" w:eastAsia="맑은 고딕" w:hAnsi="맑은 고딕"/>
      <w:b/>
      <w:i/>
      <w:iCs/>
      <w:color w:val="404040" w:themeColor="text1" w:themeTint="BF"/>
      <w:sz w:val="28"/>
      <w:szCs w:val="22"/>
    </w:rPr>
  </w:style>
  <w:style w:type="character" w:styleId="aff4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5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EF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5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F708D" w:themeFill="accent4" w:themeFillShade="CC"/>
      </w:tcPr>
    </w:tblStylePr>
    <w:tblStylePr w:type="lastRow">
      <w:rPr>
        <w:b/>
        <w:bCs/>
        <w:color w:val="5F708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3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7A8C5" w:themeFill="accent3" w:themeFillShade="CC"/>
      </w:tcPr>
    </w:tblStylePr>
    <w:tblStylePr w:type="lastRow">
      <w:rPr>
        <w:b/>
        <w:bCs/>
        <w:color w:val="57A8C5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082" w:themeFill="accent6" w:themeFillShade="CC"/>
      </w:tcPr>
    </w:tblStylePr>
    <w:tblStylePr w:type="lastRow">
      <w:rPr>
        <w:b/>
        <w:bCs/>
        <w:color w:val="7F7082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5828D" w:themeFill="accent5" w:themeFillShade="CC"/>
      </w:tcPr>
    </w:tblStylePr>
    <w:tblStylePr w:type="lastRow">
      <w:rPr>
        <w:b/>
        <w:bCs/>
        <w:color w:val="45828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6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F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3C6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3C66" w:themeColor="accent1" w:themeShade="99"/>
          <w:insideV w:val="nil"/>
        </w:tcBorders>
        <w:shd w:val="clear" w:color="auto" w:fill="2C3C6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3C66" w:themeFill="accent1" w:themeFillShade="99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A2B1D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5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95E8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95E8E" w:themeColor="accent2" w:themeShade="99"/>
          <w:insideV w:val="nil"/>
        </w:tcBorders>
        <w:shd w:val="clear" w:color="auto" w:fill="295E8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5E8E" w:themeFill="accent2" w:themeFillShade="99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B0CDE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F8FA9" w:themeColor="accent4"/>
        <w:left w:val="single" w:sz="4" w:space="0" w:color="8DC4D8" w:themeColor="accent3"/>
        <w:bottom w:val="single" w:sz="4" w:space="0" w:color="8DC4D8" w:themeColor="accent3"/>
        <w:right w:val="single" w:sz="4" w:space="0" w:color="8DC4D8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6839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6839F" w:themeColor="accent3" w:themeShade="99"/>
          <w:insideV w:val="nil"/>
        </w:tcBorders>
        <w:shd w:val="clear" w:color="auto" w:fill="36839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839F" w:themeFill="accent3" w:themeFillShade="99"/>
      </w:tcPr>
    </w:tblStylePr>
    <w:tblStylePr w:type="band1Vert">
      <w:tblPr/>
      <w:tcPr>
        <w:shd w:val="clear" w:color="auto" w:fill="D1E7EF" w:themeFill="accent3" w:themeFillTint="66"/>
      </w:tcPr>
    </w:tblStylePr>
    <w:tblStylePr w:type="band1Horz">
      <w:tblPr/>
      <w:tcPr>
        <w:shd w:val="clear" w:color="auto" w:fill="C6E1EB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DC4D8" w:themeColor="accent3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3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DC4D8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54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546A" w:themeColor="accent4" w:themeShade="99"/>
          <w:insideV w:val="nil"/>
        </w:tcBorders>
        <w:shd w:val="clear" w:color="auto" w:fill="4754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546A" w:themeFill="accent4" w:themeFillShade="99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BFC7D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0A0" w:themeColor="accent6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4626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4626A" w:themeColor="accent5" w:themeShade="99"/>
          <w:insideV w:val="nil"/>
        </w:tcBorders>
        <w:shd w:val="clear" w:color="auto" w:fill="34626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626A" w:themeFill="accent5" w:themeFillShade="99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ACD0D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AA2AE" w:themeColor="accent5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46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462" w:themeColor="accent6" w:themeShade="99"/>
          <w:insideV w:val="nil"/>
        </w:tcBorders>
        <w:shd w:val="clear" w:color="auto" w:fill="5F546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462" w:themeFill="accent6" w:themeFillShade="99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CEC7C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</w:rPr>
      <w:tblPr/>
      <w:tcPr>
        <w:shd w:val="clear" w:color="auto" w:fill="B5C0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0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</w:rPr>
      <w:tblPr/>
      <w:tcPr>
        <w:shd w:val="clear" w:color="auto" w:fill="C0D7E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D7E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F7" w:themeFill="accent3" w:themeFillTint="33"/>
    </w:tcPr>
    <w:tblStylePr w:type="firstRow">
      <w:rPr>
        <w:b/>
        <w:bCs/>
      </w:rPr>
      <w:tblPr/>
      <w:tcPr>
        <w:shd w:val="clear" w:color="auto" w:fill="D1E7E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E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A1C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A1C1" w:themeFill="accent3" w:themeFillShade="BF"/>
      </w:tcPr>
    </w:tblStylePr>
    <w:tblStylePr w:type="band1Vert">
      <w:tblPr/>
      <w:tcPr>
        <w:shd w:val="clear" w:color="auto" w:fill="C6E1EB" w:themeFill="accent3" w:themeFillTint="7F"/>
      </w:tcPr>
    </w:tblStylePr>
    <w:tblStylePr w:type="band1Horz">
      <w:tblPr/>
      <w:tcPr>
        <w:shd w:val="clear" w:color="auto" w:fill="C6E1EB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</w:rPr>
      <w:tblPr/>
      <w:tcPr>
        <w:shd w:val="clear" w:color="auto" w:fill="CBD2D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2D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</w:rPr>
      <w:tblPr/>
      <w:tcPr>
        <w:shd w:val="clear" w:color="auto" w:fill="BCD9D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D9D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</w:rPr>
      <w:tblPr/>
      <w:tcPr>
        <w:shd w:val="clear" w:color="auto" w:fill="D7D2D9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2D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paragraph" w:styleId="aff8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8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aff9">
    <w:name w:val="annotation subject"/>
    <w:basedOn w:val="aff8"/>
    <w:next w:val="aff8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9"/>
    <w:uiPriority w:val="99"/>
    <w:semiHidden/>
    <w:rsid w:val="00240586"/>
    <w:rPr>
      <w:rFonts w:ascii="맑은 고딕" w:eastAsia="맑은 고딕" w:hAnsi="맑은 고딕"/>
      <w:b/>
      <w:bCs/>
      <w:color w:val="224F76" w:themeColor="text2"/>
      <w:sz w:val="20"/>
      <w:szCs w:val="20"/>
    </w:rPr>
  </w:style>
  <w:style w:type="character" w:styleId="affa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b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c">
    <w:name w:val="Block Text"/>
    <w:basedOn w:val="a2"/>
    <w:uiPriority w:val="3"/>
    <w:semiHidden/>
    <w:unhideWhenUsed/>
    <w:qFormat/>
    <w:rsid w:val="00240586"/>
    <w:pPr>
      <w:pBdr>
        <w:top w:val="single" w:sz="2" w:space="10" w:color="4A66AC" w:themeColor="accent1"/>
        <w:left w:val="single" w:sz="2" w:space="10" w:color="4A66AC" w:themeColor="accent1"/>
        <w:bottom w:val="single" w:sz="2" w:space="10" w:color="4A66AC" w:themeColor="accent1"/>
        <w:right w:val="single" w:sz="2" w:space="10" w:color="4A66AC" w:themeColor="accent1"/>
      </w:pBdr>
      <w:ind w:left="1152" w:right="1152"/>
    </w:pPr>
    <w:rPr>
      <w:i/>
      <w:iCs/>
      <w:color w:val="4A66AC" w:themeColor="accent1"/>
    </w:rPr>
  </w:style>
  <w:style w:type="paragraph" w:styleId="affd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d"/>
    <w:uiPriority w:val="99"/>
    <w:semiHidden/>
    <w:rsid w:val="00240586"/>
    <w:rPr>
      <w:rFonts w:ascii="맑은 고딕" w:eastAsia="맑은 고딕" w:hAnsi="맑은 고딕"/>
      <w:b/>
      <w:color w:val="224F76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243255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374C80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374C80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243255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243255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72727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styleId="17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e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fff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character" w:styleId="afff0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4A66AC" w:themeColor="accent1"/>
      <w:spacing w:val="5"/>
    </w:rPr>
  </w:style>
  <w:style w:type="paragraph" w:styleId="afff1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4A66AC" w:themeColor="accent1"/>
        <w:bottom w:val="single" w:sz="4" w:space="10" w:color="4A66AC" w:themeColor="accent1"/>
      </w:pBdr>
      <w:spacing w:before="360" w:after="360"/>
      <w:ind w:left="864" w:right="864"/>
      <w:jc w:val="center"/>
    </w:pPr>
    <w:rPr>
      <w:i/>
      <w:iCs/>
      <w:color w:val="4A66AC" w:themeColor="accent1"/>
    </w:rPr>
  </w:style>
  <w:style w:type="character" w:customStyle="1" w:styleId="Charc">
    <w:name w:val="강한 인용 Char"/>
    <w:basedOn w:val="a3"/>
    <w:link w:val="afff1"/>
    <w:uiPriority w:val="30"/>
    <w:semiHidden/>
    <w:rsid w:val="00240586"/>
    <w:rPr>
      <w:rFonts w:ascii="맑은 고딕" w:eastAsia="맑은 고딕" w:hAnsi="맑은 고딕"/>
      <w:b/>
      <w:i/>
      <w:iCs/>
      <w:color w:val="4A66AC" w:themeColor="accent1"/>
      <w:sz w:val="28"/>
      <w:szCs w:val="22"/>
    </w:rPr>
  </w:style>
  <w:style w:type="character" w:styleId="afff2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4A66AC" w:themeColor="accent1"/>
    </w:rPr>
  </w:style>
  <w:style w:type="paragraph" w:styleId="afff3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4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4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224F76" w:themeColor="text2"/>
      <w:sz w:val="16"/>
      <w:szCs w:val="16"/>
    </w:rPr>
  </w:style>
  <w:style w:type="paragraph" w:styleId="afff5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5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b"/>
    <w:uiPriority w:val="99"/>
    <w:semiHidden/>
    <w:rsid w:val="00240586"/>
    <w:rPr>
      <w:rFonts w:ascii="맑은 고딕" w:eastAsia="맑은 고딕" w:hAnsi="맑은 고딕"/>
      <w:b/>
      <w:color w:val="224F76" w:themeColor="text2"/>
      <w:sz w:val="16"/>
      <w:szCs w:val="16"/>
    </w:rPr>
  </w:style>
  <w:style w:type="paragraph" w:styleId="afff6">
    <w:name w:val="Body Text First Indent"/>
    <w:basedOn w:val="afff4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6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2e">
    <w:name w:val="Body Text First Indent 2"/>
    <w:basedOn w:val="afff5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e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fff7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8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afff9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a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DC4D8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  <w:tblStylePr w:type="band1Horz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</w:style>
  <w:style w:type="table" w:styleId="afffb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8" w:space="0" w:color="8DC4D8" w:themeColor="accent3"/>
        <w:bottom w:val="single" w:sz="8" w:space="0" w:color="8DC4D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DC4D8" w:themeColor="accent3"/>
          <w:left w:val="nil"/>
          <w:bottom w:val="single" w:sz="8" w:space="0" w:color="8DC4D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DC4D8" w:themeColor="accent3"/>
          <w:left w:val="nil"/>
          <w:bottom w:val="single" w:sz="8" w:space="0" w:color="8DC4D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</w:style>
  <w:style w:type="table" w:styleId="afffc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1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  <w:shd w:val="clear" w:color="auto" w:fill="D1D8EB" w:themeFill="accent1" w:themeFillTint="3F"/>
      </w:tcPr>
    </w:tblStylePr>
    <w:tblStylePr w:type="band2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1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  <w:shd w:val="clear" w:color="auto" w:fill="D8E6F3" w:themeFill="accent2" w:themeFillTint="3F"/>
      </w:tcPr>
    </w:tblStylePr>
    <w:tblStylePr w:type="band2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  <w:insideH w:val="single" w:sz="8" w:space="0" w:color="8DC4D8" w:themeColor="accent3"/>
        <w:insideV w:val="single" w:sz="8" w:space="0" w:color="8DC4D8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18" w:space="0" w:color="8DC4D8" w:themeColor="accent3"/>
          <w:right w:val="single" w:sz="8" w:space="0" w:color="8DC4D8" w:themeColor="accent3"/>
          <w:insideH w:val="nil"/>
          <w:insideV w:val="single" w:sz="8" w:space="0" w:color="8DC4D8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  <w:insideH w:val="nil"/>
          <w:insideV w:val="single" w:sz="8" w:space="0" w:color="8DC4D8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  <w:tblStylePr w:type="band1Vert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  <w:shd w:val="clear" w:color="auto" w:fill="E2F0F5" w:themeFill="accent3" w:themeFillTint="3F"/>
      </w:tcPr>
    </w:tblStylePr>
    <w:tblStylePr w:type="band1Horz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  <w:insideV w:val="single" w:sz="8" w:space="0" w:color="8DC4D8" w:themeColor="accent3"/>
        </w:tcBorders>
        <w:shd w:val="clear" w:color="auto" w:fill="E2F0F5" w:themeFill="accent3" w:themeFillTint="3F"/>
      </w:tcPr>
    </w:tblStylePr>
    <w:tblStylePr w:type="band2Horz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  <w:insideV w:val="single" w:sz="8" w:space="0" w:color="8DC4D8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1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  <w:shd w:val="clear" w:color="auto" w:fill="DFE3E9" w:themeFill="accent4" w:themeFillTint="3F"/>
      </w:tcPr>
    </w:tblStylePr>
    <w:tblStylePr w:type="band2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1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  <w:shd w:val="clear" w:color="auto" w:fill="D6E7EB" w:themeFill="accent5" w:themeFillTint="3F"/>
      </w:tcPr>
    </w:tblStylePr>
    <w:tblStylePr w:type="band2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1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  <w:shd w:val="clear" w:color="auto" w:fill="E6E3E7" w:themeFill="accent6" w:themeFillTint="3F"/>
      </w:tcPr>
    </w:tblStylePr>
    <w:tblStylePr w:type="band2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</w:tcPr>
    </w:tblStylePr>
  </w:style>
  <w:style w:type="table" w:styleId="afffd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66A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2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74C8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24E7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76B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DC4D8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D6D84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A1C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A1C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A1C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A1C1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F8FA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46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698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B515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17A8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0A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55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97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</w:style>
  <w:style w:type="table" w:styleId="18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1-2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1-32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ADB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1-42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1-52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1-62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2f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bottom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2-2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bottom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2-32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bottom w:val="single" w:sz="4" w:space="0" w:color="BADBE7" w:themeColor="accent3" w:themeTint="99"/>
        <w:insideH w:val="single" w:sz="4" w:space="0" w:color="BADBE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2-42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bottom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2-52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bottom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2-62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bottom w:val="single" w:sz="4" w:space="0" w:color="C4BCC6" w:themeColor="accent6" w:themeTint="99"/>
        <w:insideH w:val="single" w:sz="4" w:space="0" w:color="C4BCC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3c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66AC" w:themeColor="accent1"/>
          <w:right w:val="single" w:sz="4" w:space="0" w:color="4A66AC" w:themeColor="accent1"/>
        </w:tcBorders>
      </w:tcPr>
    </w:tblStylePr>
    <w:tblStylePr w:type="band1Horz">
      <w:tblPr/>
      <w:tcPr>
        <w:tcBorders>
          <w:top w:val="single" w:sz="4" w:space="0" w:color="4A66AC" w:themeColor="accent1"/>
          <w:bottom w:val="single" w:sz="4" w:space="0" w:color="4A66A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66AC" w:themeColor="accent1"/>
          <w:left w:val="nil"/>
        </w:tcBorders>
      </w:tcPr>
    </w:tblStylePr>
    <w:tblStylePr w:type="swCell">
      <w:tblPr/>
      <w:tcPr>
        <w:tcBorders>
          <w:top w:val="double" w:sz="4" w:space="0" w:color="4A66AC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DC4D8" w:themeColor="accent3"/>
        <w:left w:val="single" w:sz="4" w:space="0" w:color="8DC4D8" w:themeColor="accent3"/>
        <w:bottom w:val="single" w:sz="4" w:space="0" w:color="8DC4D8" w:themeColor="accent3"/>
        <w:right w:val="single" w:sz="4" w:space="0" w:color="8DC4D8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DC4D8" w:themeFill="accent3"/>
      </w:tcPr>
    </w:tblStylePr>
    <w:tblStylePr w:type="lastRow">
      <w:rPr>
        <w:b/>
        <w:bCs/>
      </w:rPr>
      <w:tblPr/>
      <w:tcPr>
        <w:tcBorders>
          <w:top w:val="double" w:sz="4" w:space="0" w:color="8DC4D8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DC4D8" w:themeColor="accent3"/>
          <w:right w:val="single" w:sz="4" w:space="0" w:color="8DC4D8" w:themeColor="accent3"/>
        </w:tcBorders>
      </w:tcPr>
    </w:tblStylePr>
    <w:tblStylePr w:type="band1Horz">
      <w:tblPr/>
      <w:tcPr>
        <w:tcBorders>
          <w:top w:val="single" w:sz="4" w:space="0" w:color="8DC4D8" w:themeColor="accent3"/>
          <w:bottom w:val="single" w:sz="4" w:space="0" w:color="8DC4D8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DC4D8" w:themeColor="accent3"/>
          <w:left w:val="nil"/>
        </w:tcBorders>
      </w:tcPr>
    </w:tblStylePr>
    <w:tblStylePr w:type="swCell">
      <w:tblPr/>
      <w:tcPr>
        <w:tcBorders>
          <w:top w:val="double" w:sz="4" w:space="0" w:color="8DC4D8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F8FA9" w:themeColor="accent4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F8FA9" w:themeColor="accent4"/>
          <w:right w:val="single" w:sz="4" w:space="0" w:color="7F8FA9" w:themeColor="accent4"/>
        </w:tcBorders>
      </w:tcPr>
    </w:tblStylePr>
    <w:tblStylePr w:type="band1Horz">
      <w:tblPr/>
      <w:tcPr>
        <w:tcBorders>
          <w:top w:val="single" w:sz="4" w:space="0" w:color="7F8FA9" w:themeColor="accent4"/>
          <w:bottom w:val="single" w:sz="4" w:space="0" w:color="7F8FA9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F8FA9" w:themeColor="accent4"/>
          <w:left w:val="nil"/>
        </w:tcBorders>
      </w:tcPr>
    </w:tblStylePr>
    <w:tblStylePr w:type="swCell">
      <w:tblPr/>
      <w:tcPr>
        <w:tcBorders>
          <w:top w:val="double" w:sz="4" w:space="0" w:color="7F8FA9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5AA2AE" w:themeColor="accent5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AA2AE" w:themeColor="accent5"/>
          <w:right w:val="single" w:sz="4" w:space="0" w:color="5AA2AE" w:themeColor="accent5"/>
        </w:tcBorders>
      </w:tcPr>
    </w:tblStylePr>
    <w:tblStylePr w:type="band1Horz">
      <w:tblPr/>
      <w:tcPr>
        <w:tcBorders>
          <w:top w:val="single" w:sz="4" w:space="0" w:color="5AA2AE" w:themeColor="accent5"/>
          <w:bottom w:val="single" w:sz="4" w:space="0" w:color="5AA2A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AA2AE" w:themeColor="accent5"/>
          <w:left w:val="nil"/>
        </w:tcBorders>
      </w:tcPr>
    </w:tblStylePr>
    <w:tblStylePr w:type="swCell">
      <w:tblPr/>
      <w:tcPr>
        <w:tcBorders>
          <w:top w:val="double" w:sz="4" w:space="0" w:color="5AA2AE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D90A0" w:themeColor="accent6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D90A0" w:themeColor="accent6"/>
          <w:right w:val="single" w:sz="4" w:space="0" w:color="9D90A0" w:themeColor="accent6"/>
        </w:tcBorders>
      </w:tcPr>
    </w:tblStylePr>
    <w:tblStylePr w:type="band1Horz">
      <w:tblPr/>
      <w:tcPr>
        <w:tcBorders>
          <w:top w:val="single" w:sz="4" w:space="0" w:color="9D90A0" w:themeColor="accent6"/>
          <w:bottom w:val="single" w:sz="4" w:space="0" w:color="9D90A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D90A0" w:themeColor="accent6"/>
          <w:left w:val="nil"/>
        </w:tcBorders>
      </w:tcPr>
    </w:tblStylePr>
    <w:tblStylePr w:type="swCell">
      <w:tblPr/>
      <w:tcPr>
        <w:tcBorders>
          <w:top w:val="double" w:sz="4" w:space="0" w:color="9D90A0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4-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4-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DC4D8" w:themeColor="accent3"/>
          <w:left w:val="single" w:sz="4" w:space="0" w:color="8DC4D8" w:themeColor="accent3"/>
          <w:bottom w:val="single" w:sz="4" w:space="0" w:color="8DC4D8" w:themeColor="accent3"/>
          <w:right w:val="single" w:sz="4" w:space="0" w:color="8DC4D8" w:themeColor="accent3"/>
          <w:insideH w:val="nil"/>
        </w:tcBorders>
        <w:shd w:val="clear" w:color="auto" w:fill="8DC4D8" w:themeFill="accent3"/>
      </w:tcPr>
    </w:tblStylePr>
    <w:tblStylePr w:type="lastRow">
      <w:rPr>
        <w:b/>
        <w:bCs/>
      </w:rPr>
      <w:tblPr/>
      <w:tcPr>
        <w:tcBorders>
          <w:top w:val="double" w:sz="4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4-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4-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4-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57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tblBorders>
    </w:tblPr>
    <w:tcPr>
      <w:shd w:val="clear" w:color="auto" w:fill="4A66A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29DD1" w:themeColor="accent2"/>
        <w:left w:val="single" w:sz="24" w:space="0" w:color="629DD1" w:themeColor="accent2"/>
        <w:bottom w:val="single" w:sz="24" w:space="0" w:color="629DD1" w:themeColor="accent2"/>
        <w:right w:val="single" w:sz="24" w:space="0" w:color="629DD1" w:themeColor="accent2"/>
      </w:tblBorders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DC4D8" w:themeColor="accent3"/>
        <w:left w:val="single" w:sz="24" w:space="0" w:color="8DC4D8" w:themeColor="accent3"/>
        <w:bottom w:val="single" w:sz="24" w:space="0" w:color="8DC4D8" w:themeColor="accent3"/>
        <w:right w:val="single" w:sz="24" w:space="0" w:color="8DC4D8" w:themeColor="accent3"/>
      </w:tblBorders>
    </w:tblPr>
    <w:tcPr>
      <w:shd w:val="clear" w:color="auto" w:fill="8DC4D8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F8FA9" w:themeColor="accent4"/>
        <w:left w:val="single" w:sz="24" w:space="0" w:color="7F8FA9" w:themeColor="accent4"/>
        <w:bottom w:val="single" w:sz="24" w:space="0" w:color="7F8FA9" w:themeColor="accent4"/>
        <w:right w:val="single" w:sz="24" w:space="0" w:color="7F8FA9" w:themeColor="accent4"/>
      </w:tblBorders>
    </w:tblPr>
    <w:tcPr>
      <w:shd w:val="clear" w:color="auto" w:fill="7F8FA9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AA2AE" w:themeColor="accent5"/>
        <w:left w:val="single" w:sz="24" w:space="0" w:color="5AA2AE" w:themeColor="accent5"/>
        <w:bottom w:val="single" w:sz="24" w:space="0" w:color="5AA2AE" w:themeColor="accent5"/>
        <w:right w:val="single" w:sz="24" w:space="0" w:color="5AA2AE" w:themeColor="accent5"/>
      </w:tblBorders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D90A0" w:themeColor="accent6"/>
        <w:left w:val="single" w:sz="24" w:space="0" w:color="9D90A0" w:themeColor="accent6"/>
        <w:bottom w:val="single" w:sz="24" w:space="0" w:color="9D90A0" w:themeColor="accent6"/>
        <w:right w:val="single" w:sz="24" w:space="0" w:color="9D90A0" w:themeColor="accent6"/>
      </w:tblBorders>
    </w:tblPr>
    <w:tcPr>
      <w:shd w:val="clear" w:color="auto" w:fill="9D90A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4A66AC" w:themeColor="accent1"/>
        <w:bottom w:val="single" w:sz="4" w:space="0" w:color="4A66A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A66A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6-2">
    <w:name w:val="List Table 6 Colorful Accent 2"/>
    <w:basedOn w:val="a4"/>
    <w:uiPriority w:val="51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629DD1" w:themeColor="accent2"/>
        <w:bottom w:val="single" w:sz="4" w:space="0" w:color="629DD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29DD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6-3">
    <w:name w:val="List Table 6 Colorful Accent 3"/>
    <w:basedOn w:val="a4"/>
    <w:uiPriority w:val="51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4" w:space="0" w:color="8DC4D8" w:themeColor="accent3"/>
        <w:bottom w:val="single" w:sz="4" w:space="0" w:color="8DC4D8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DC4D8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6-4">
    <w:name w:val="List Table 6 Colorful Accent 4"/>
    <w:basedOn w:val="a4"/>
    <w:uiPriority w:val="51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7F8FA9" w:themeColor="accent4"/>
        <w:bottom w:val="single" w:sz="4" w:space="0" w:color="7F8FA9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F8FA9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6-5">
    <w:name w:val="List Table 6 Colorful Accent 5"/>
    <w:basedOn w:val="a4"/>
    <w:uiPriority w:val="51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5AA2AE" w:themeColor="accent5"/>
        <w:bottom w:val="single" w:sz="4" w:space="0" w:color="5AA2A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AA2A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6-6">
    <w:name w:val="List Table 6 Colorful Accent 6"/>
    <w:basedOn w:val="a4"/>
    <w:uiPriority w:val="51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9D90A0" w:themeColor="accent6"/>
        <w:bottom w:val="single" w:sz="4" w:space="0" w:color="9D90A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D90A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72">
    <w:name w:val="List Table 7 Colorful"/>
    <w:basedOn w:val="a4"/>
    <w:uiPriority w:val="52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9DD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9DD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9DD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9DD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DC4D8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DC4D8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DC4D8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DC4D8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AA2A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AA2A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AA2A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AA2A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D90A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D90A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D90A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D90A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e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e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ffff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0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0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24058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24058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1">
    <w:name w:val="index heading"/>
    <w:basedOn w:val="a2"/>
    <w:next w:val="1c"/>
    <w:uiPriority w:val="99"/>
    <w:semiHidden/>
    <w:unhideWhenUsed/>
    <w:rsid w:val="00240586"/>
    <w:rPr>
      <w:rFonts w:cstheme="majorBidi"/>
      <w:bCs/>
    </w:rPr>
  </w:style>
  <w:style w:type="paragraph" w:styleId="affff2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224F76" w:themeColor="text2"/>
      <w:sz w:val="21"/>
      <w:szCs w:val="21"/>
    </w:rPr>
  </w:style>
  <w:style w:type="paragraph" w:styleId="affff3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24058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24058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4"/>
    <w:uiPriority w:val="40"/>
    <w:rsid w:val="002405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5C0DF" w:themeColor="accent1" w:themeTint="66"/>
        <w:left w:val="single" w:sz="4" w:space="0" w:color="B5C0DF" w:themeColor="accent1" w:themeTint="66"/>
        <w:bottom w:val="single" w:sz="4" w:space="0" w:color="B5C0DF" w:themeColor="accent1" w:themeTint="66"/>
        <w:right w:val="single" w:sz="4" w:space="0" w:color="B5C0DF" w:themeColor="accent1" w:themeTint="66"/>
        <w:insideH w:val="single" w:sz="4" w:space="0" w:color="B5C0DF" w:themeColor="accent1" w:themeTint="66"/>
        <w:insideV w:val="single" w:sz="4" w:space="0" w:color="B5C0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1E7EF" w:themeColor="accent3" w:themeTint="66"/>
        <w:left w:val="single" w:sz="4" w:space="0" w:color="D1E7EF" w:themeColor="accent3" w:themeTint="66"/>
        <w:bottom w:val="single" w:sz="4" w:space="0" w:color="D1E7EF" w:themeColor="accent3" w:themeTint="66"/>
        <w:right w:val="single" w:sz="4" w:space="0" w:color="D1E7EF" w:themeColor="accent3" w:themeTint="66"/>
        <w:insideH w:val="single" w:sz="4" w:space="0" w:color="D1E7EF" w:themeColor="accent3" w:themeTint="66"/>
        <w:insideV w:val="single" w:sz="4" w:space="0" w:color="D1E7E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ADB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BD2DC" w:themeColor="accent4" w:themeTint="66"/>
        <w:left w:val="single" w:sz="4" w:space="0" w:color="CBD2DC" w:themeColor="accent4" w:themeTint="66"/>
        <w:bottom w:val="single" w:sz="4" w:space="0" w:color="CBD2DC" w:themeColor="accent4" w:themeTint="66"/>
        <w:right w:val="single" w:sz="4" w:space="0" w:color="CBD2DC" w:themeColor="accent4" w:themeTint="66"/>
        <w:insideH w:val="single" w:sz="4" w:space="0" w:color="CBD2DC" w:themeColor="accent4" w:themeTint="66"/>
        <w:insideV w:val="single" w:sz="4" w:space="0" w:color="CBD2D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CD9DE" w:themeColor="accent5" w:themeTint="66"/>
        <w:left w:val="single" w:sz="4" w:space="0" w:color="BCD9DE" w:themeColor="accent5" w:themeTint="66"/>
        <w:bottom w:val="single" w:sz="4" w:space="0" w:color="BCD9DE" w:themeColor="accent5" w:themeTint="66"/>
        <w:right w:val="single" w:sz="4" w:space="0" w:color="BCD9DE" w:themeColor="accent5" w:themeTint="66"/>
        <w:insideH w:val="single" w:sz="4" w:space="0" w:color="BCD9DE" w:themeColor="accent5" w:themeTint="66"/>
        <w:insideV w:val="single" w:sz="4" w:space="0" w:color="BCD9D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90A1CF" w:themeColor="accent1" w:themeTint="99"/>
        <w:bottom w:val="single" w:sz="2" w:space="0" w:color="90A1CF" w:themeColor="accent1" w:themeTint="99"/>
        <w:insideH w:val="single" w:sz="2" w:space="0" w:color="90A1CF" w:themeColor="accent1" w:themeTint="99"/>
        <w:insideV w:val="single" w:sz="2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1C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2-23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A0C3E3" w:themeColor="accent2" w:themeTint="99"/>
        <w:bottom w:val="single" w:sz="2" w:space="0" w:color="A0C3E3" w:themeColor="accent2" w:themeTint="99"/>
        <w:insideH w:val="single" w:sz="2" w:space="0" w:color="A0C3E3" w:themeColor="accent2" w:themeTint="99"/>
        <w:insideV w:val="single" w:sz="2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3E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2-3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BADBE7" w:themeColor="accent3" w:themeTint="99"/>
        <w:bottom w:val="single" w:sz="2" w:space="0" w:color="BADBE7" w:themeColor="accent3" w:themeTint="99"/>
        <w:insideH w:val="single" w:sz="2" w:space="0" w:color="BADBE7" w:themeColor="accent3" w:themeTint="99"/>
        <w:insideV w:val="single" w:sz="2" w:space="0" w:color="BADBE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DB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DB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2-43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B2BBCB" w:themeColor="accent4" w:themeTint="99"/>
        <w:bottom w:val="single" w:sz="2" w:space="0" w:color="B2BBCB" w:themeColor="accent4" w:themeTint="99"/>
        <w:insideH w:val="single" w:sz="2" w:space="0" w:color="B2BBCB" w:themeColor="accent4" w:themeTint="99"/>
        <w:insideV w:val="single" w:sz="2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BC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2-53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9BC7CE" w:themeColor="accent5" w:themeTint="99"/>
        <w:bottom w:val="single" w:sz="2" w:space="0" w:color="9BC7CE" w:themeColor="accent5" w:themeTint="99"/>
        <w:insideH w:val="single" w:sz="2" w:space="0" w:color="9BC7CE" w:themeColor="accent5" w:themeTint="99"/>
        <w:insideV w:val="single" w:sz="2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BC7C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2-63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C4BCC6" w:themeColor="accent6" w:themeTint="99"/>
        <w:bottom w:val="single" w:sz="2" w:space="0" w:color="C4BCC6" w:themeColor="accent6" w:themeTint="99"/>
        <w:insideH w:val="single" w:sz="2" w:space="0" w:color="C4BCC6" w:themeColor="accent6" w:themeTint="99"/>
        <w:insideV w:val="single" w:sz="2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BCC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3f1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  <w:tblStylePr w:type="neCell">
      <w:tblPr/>
      <w:tcPr>
        <w:tcBorders>
          <w:bottom w:val="single" w:sz="4" w:space="0" w:color="BADBE7" w:themeColor="accent3" w:themeTint="99"/>
        </w:tcBorders>
      </w:tcPr>
    </w:tblStylePr>
    <w:tblStylePr w:type="nwCell">
      <w:tblPr/>
      <w:tcPr>
        <w:tcBorders>
          <w:bottom w:val="single" w:sz="4" w:space="0" w:color="BADBE7" w:themeColor="accent3" w:themeTint="99"/>
        </w:tcBorders>
      </w:tcPr>
    </w:tblStylePr>
    <w:tblStylePr w:type="seCell">
      <w:tblPr/>
      <w:tcPr>
        <w:tcBorders>
          <w:top w:val="single" w:sz="4" w:space="0" w:color="BADBE7" w:themeColor="accent3" w:themeTint="99"/>
        </w:tcBorders>
      </w:tcPr>
    </w:tblStylePr>
    <w:tblStylePr w:type="swCell">
      <w:tblPr/>
      <w:tcPr>
        <w:tcBorders>
          <w:top w:val="single" w:sz="4" w:space="0" w:color="BADBE7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bottom w:val="single" w:sz="4" w:space="0" w:color="C4BCC6" w:themeColor="accent6" w:themeTint="99"/>
        </w:tcBorders>
      </w:tcPr>
    </w:tblStylePr>
    <w:tblStylePr w:type="nwCell">
      <w:tblPr/>
      <w:tcPr>
        <w:tcBorders>
          <w:bottom w:val="single" w:sz="4" w:space="0" w:color="C4BCC6" w:themeColor="accent6" w:themeTint="99"/>
        </w:tcBorders>
      </w:tcPr>
    </w:tblStylePr>
    <w:tblStylePr w:type="seCell">
      <w:tblPr/>
      <w:tcPr>
        <w:tcBorders>
          <w:top w:val="single" w:sz="4" w:space="0" w:color="C4BCC6" w:themeColor="accent6" w:themeTint="99"/>
        </w:tcBorders>
      </w:tcPr>
    </w:tblStylePr>
    <w:tblStylePr w:type="swCell">
      <w:tblPr/>
      <w:tcPr>
        <w:tcBorders>
          <w:top w:val="single" w:sz="4" w:space="0" w:color="C4BCC6" w:themeColor="accent6" w:themeTint="99"/>
        </w:tcBorders>
      </w:tcPr>
    </w:tblStylePr>
  </w:style>
  <w:style w:type="table" w:styleId="4c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4-20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4-30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DC4D8" w:themeColor="accent3"/>
          <w:left w:val="single" w:sz="4" w:space="0" w:color="8DC4D8" w:themeColor="accent3"/>
          <w:bottom w:val="single" w:sz="4" w:space="0" w:color="8DC4D8" w:themeColor="accent3"/>
          <w:right w:val="single" w:sz="4" w:space="0" w:color="8DC4D8" w:themeColor="accent3"/>
          <w:insideH w:val="nil"/>
          <w:insideV w:val="nil"/>
        </w:tcBorders>
        <w:shd w:val="clear" w:color="auto" w:fill="8DC4D8" w:themeFill="accent3"/>
      </w:tcPr>
    </w:tblStylePr>
    <w:tblStylePr w:type="lastRow">
      <w:rPr>
        <w:b/>
        <w:bCs/>
      </w:rPr>
      <w:tblPr/>
      <w:tcPr>
        <w:tcBorders>
          <w:top w:val="double" w:sz="4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4-40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4-50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4-60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5b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B5C0DF" w:themeFill="accent1" w:themeFillTint="66"/>
      </w:tcPr>
    </w:tblStylePr>
  </w:style>
  <w:style w:type="table" w:styleId="5-20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styleId="5-30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3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DC4D8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DC4D8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DC4D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DC4D8" w:themeFill="accent3"/>
      </w:tcPr>
    </w:tblStylePr>
    <w:tblStylePr w:type="band1Vert">
      <w:tblPr/>
      <w:tcPr>
        <w:shd w:val="clear" w:color="auto" w:fill="D1E7EF" w:themeFill="accent3" w:themeFillTint="66"/>
      </w:tcPr>
    </w:tblStylePr>
    <w:tblStylePr w:type="band1Horz">
      <w:tblPr/>
      <w:tcPr>
        <w:shd w:val="clear" w:color="auto" w:fill="D1E7EF" w:themeFill="accent3" w:themeFillTint="66"/>
      </w:tcPr>
    </w:tblStylePr>
  </w:style>
  <w:style w:type="table" w:styleId="5-40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CBD2DC" w:themeFill="accent4" w:themeFillTint="66"/>
      </w:tcPr>
    </w:tblStylePr>
  </w:style>
  <w:style w:type="table" w:styleId="5-50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BCD9DE" w:themeFill="accent5" w:themeFillTint="66"/>
      </w:tcPr>
    </w:tblStylePr>
  </w:style>
  <w:style w:type="table" w:styleId="5-60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D7D2D9" w:themeFill="accent6" w:themeFillTint="66"/>
      </w:tcPr>
    </w:tblStylePr>
  </w:style>
  <w:style w:type="table" w:styleId="65">
    <w:name w:val="Grid Table 6 Colorful"/>
    <w:basedOn w:val="a4"/>
    <w:uiPriority w:val="51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6-20">
    <w:name w:val="Grid Table 6 Colorful Accent 2"/>
    <w:basedOn w:val="a4"/>
    <w:uiPriority w:val="51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6-30">
    <w:name w:val="Grid Table 6 Colorful Accent 3"/>
    <w:basedOn w:val="a4"/>
    <w:uiPriority w:val="51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ADB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6-40">
    <w:name w:val="Grid Table 6 Colorful Accent 4"/>
    <w:basedOn w:val="a4"/>
    <w:uiPriority w:val="51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6-50">
    <w:name w:val="Grid Table 6 Colorful Accent 5"/>
    <w:basedOn w:val="a4"/>
    <w:uiPriority w:val="51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6-60">
    <w:name w:val="Grid Table 6 Colorful Accent 6"/>
    <w:basedOn w:val="a4"/>
    <w:uiPriority w:val="51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75">
    <w:name w:val="Grid Table 7 Colorful"/>
    <w:basedOn w:val="a4"/>
    <w:uiPriority w:val="52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  <w:tblStylePr w:type="neCell">
      <w:tblPr/>
      <w:tcPr>
        <w:tcBorders>
          <w:bottom w:val="single" w:sz="4" w:space="0" w:color="BADBE7" w:themeColor="accent3" w:themeTint="99"/>
        </w:tcBorders>
      </w:tcPr>
    </w:tblStylePr>
    <w:tblStylePr w:type="nwCell">
      <w:tblPr/>
      <w:tcPr>
        <w:tcBorders>
          <w:bottom w:val="single" w:sz="4" w:space="0" w:color="BADBE7" w:themeColor="accent3" w:themeTint="99"/>
        </w:tcBorders>
      </w:tcPr>
    </w:tblStylePr>
    <w:tblStylePr w:type="seCell">
      <w:tblPr/>
      <w:tcPr>
        <w:tcBorders>
          <w:top w:val="single" w:sz="4" w:space="0" w:color="BADBE7" w:themeColor="accent3" w:themeTint="99"/>
        </w:tcBorders>
      </w:tcPr>
    </w:tblStylePr>
    <w:tblStylePr w:type="swCell">
      <w:tblPr/>
      <w:tcPr>
        <w:tcBorders>
          <w:top w:val="single" w:sz="4" w:space="0" w:color="BADBE7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bottom w:val="single" w:sz="4" w:space="0" w:color="C4BCC6" w:themeColor="accent6" w:themeTint="99"/>
        </w:tcBorders>
      </w:tcPr>
    </w:tblStylePr>
    <w:tblStylePr w:type="nwCell">
      <w:tblPr/>
      <w:tcPr>
        <w:tcBorders>
          <w:bottom w:val="single" w:sz="4" w:space="0" w:color="C4BCC6" w:themeColor="accent6" w:themeTint="99"/>
        </w:tcBorders>
      </w:tcPr>
    </w:tblStylePr>
    <w:tblStylePr w:type="seCell">
      <w:tblPr/>
      <w:tcPr>
        <w:tcBorders>
          <w:top w:val="single" w:sz="4" w:space="0" w:color="C4BCC6" w:themeColor="accent6" w:themeTint="99"/>
        </w:tcBorders>
      </w:tcPr>
    </w:tblStylePr>
    <w:tblStylePr w:type="swCell">
      <w:tblPr/>
      <w:tcPr>
        <w:tcBorders>
          <w:top w:val="single" w:sz="4" w:space="0" w:color="C4BCC6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5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6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6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character" w:styleId="affff7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24058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9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a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EBBF0" w:themeColor="followedHyperlink"/>
      <w:u w:val="single"/>
    </w:rPr>
  </w:style>
  <w:style w:type="character" w:styleId="affffb">
    <w:name w:val="Hyperlink"/>
    <w:basedOn w:val="a3"/>
    <w:uiPriority w:val="99"/>
    <w:unhideWhenUsed/>
    <w:rsid w:val="00240586"/>
    <w:rPr>
      <w:rFonts w:ascii="맑은 고딕" w:eastAsia="맑은 고딕" w:hAnsi="맑은 고딕"/>
      <w:color w:val="9454C3" w:themeColor="hyperlink"/>
      <w:u w:val="single"/>
    </w:rPr>
  </w:style>
  <w:style w:type="character" w:styleId="affffc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d">
    <w:name w:val="caption"/>
    <w:basedOn w:val="a2"/>
    <w:next w:val="a2"/>
    <w:uiPriority w:val="99"/>
    <w:semiHidden/>
    <w:unhideWhenUsed/>
    <w:rsid w:val="0024058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1.wdp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JK\AppData\Local\Microsoft\Office\16.0\DTS\ko-KR%7b906930FF-8D1C-497E-BAEB-B1A4A6E0ECA8%7d\%7bEEAB8A2A-0B84-4835-9F85-25AC3FE9A04C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B7E874FF5D435B954FD84DD3FB3EF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290EA34-6923-4F00-B088-52341E78D492}"/>
      </w:docPartPr>
      <w:docPartBody>
        <w:p w:rsidR="00E95C29" w:rsidRDefault="005A0F9A">
          <w:pPr>
            <w:pStyle w:val="71B7E874FF5D435B954FD84DD3FB3EF0"/>
          </w:pPr>
          <w:r w:rsidRPr="00D86945">
            <w:rPr>
              <w:rStyle w:val="Char"/>
              <w:b/>
              <w:lang w:val="ko-KR" w:bidi="ko-KR"/>
            </w:rPr>
            <w:fldChar w:fldCharType="begin"/>
          </w:r>
          <w:r w:rsidRPr="00D86945">
            <w:rPr>
              <w:rStyle w:val="Char"/>
              <w:lang w:val="ko-KR" w:bidi="ko-KR"/>
            </w:rPr>
            <w:instrText xml:space="preserve"> DATE  \@ "MMMM d"  \* MERGEFORMAT </w:instrText>
          </w:r>
          <w:r w:rsidRPr="00D86945">
            <w:rPr>
              <w:rStyle w:val="Char"/>
              <w:b/>
              <w:lang w:val="ko-KR" w:bidi="ko-KR"/>
            </w:rPr>
            <w:fldChar w:fldCharType="separate"/>
          </w:r>
          <w:r>
            <w:rPr>
              <w:rStyle w:val="Char"/>
              <w:lang w:val="ko-KR" w:bidi="ko-KR"/>
            </w:rPr>
            <w:t>4월 13</w:t>
          </w:r>
          <w:r w:rsidRPr="00D86945">
            <w:rPr>
              <w:rStyle w:val="Char"/>
              <w:b/>
              <w:lang w:val="ko-KR" w:bidi="ko-KR"/>
            </w:rPr>
            <w:fldChar w:fldCharType="end"/>
          </w:r>
        </w:p>
      </w:docPartBody>
    </w:docPart>
    <w:docPart>
      <w:docPartPr>
        <w:name w:val="A94B2BBC452641B0B81189CC7E15E02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DBA7A22-F283-43F7-A5C9-ED0DEDB7B976}"/>
      </w:docPartPr>
      <w:docPartBody>
        <w:p w:rsidR="00E95C29" w:rsidRDefault="005A0F9A">
          <w:pPr>
            <w:pStyle w:val="A94B2BBC452641B0B81189CC7E15E02B"/>
          </w:pPr>
          <w:r w:rsidRPr="00240586">
            <w:rPr>
              <w:rFonts w:hint="eastAsia"/>
              <w:lang w:val="ko-KR" w:bidi="ko-KR"/>
            </w:rPr>
            <w:t>회사 이름</w:t>
          </w:r>
        </w:p>
      </w:docPartBody>
    </w:docPart>
    <w:docPart>
      <w:docPartPr>
        <w:name w:val="ED44E1E4B39145F3BF0CD9F99EF7637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2B7AA75-09BD-4312-8D4B-90D2E9EDB86B}"/>
      </w:docPartPr>
      <w:docPartBody>
        <w:p w:rsidR="00D23EB6" w:rsidRDefault="00E95C29" w:rsidP="00E95C29">
          <w:pPr>
            <w:pStyle w:val="ED44E1E4B39145F3BF0CD9F99EF76376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F9A"/>
    <w:rsid w:val="0037235B"/>
    <w:rsid w:val="005A0F9A"/>
    <w:rsid w:val="006747BA"/>
    <w:rsid w:val="0089275F"/>
    <w:rsid w:val="00C02AFC"/>
    <w:rsid w:val="00D01F15"/>
    <w:rsid w:val="00D23EB6"/>
    <w:rsid w:val="00E9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44546A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44546A" w:themeColor="text2"/>
      <w:spacing w:val="20"/>
      <w:kern w:val="0"/>
      <w:sz w:val="32"/>
    </w:rPr>
  </w:style>
  <w:style w:type="paragraph" w:customStyle="1" w:styleId="71B7E874FF5D435B954FD84DD3FB3EF0">
    <w:name w:val="71B7E874FF5D435B954FD84DD3FB3EF0"/>
    <w:pPr>
      <w:widowControl w:val="0"/>
      <w:wordWrap w:val="0"/>
      <w:autoSpaceDE w:val="0"/>
      <w:autoSpaceDN w:val="0"/>
    </w:pPr>
  </w:style>
  <w:style w:type="paragraph" w:customStyle="1" w:styleId="A94B2BBC452641B0B81189CC7E15E02B">
    <w:name w:val="A94B2BBC452641B0B81189CC7E15E02B"/>
    <w:pPr>
      <w:widowControl w:val="0"/>
      <w:wordWrap w:val="0"/>
      <w:autoSpaceDE w:val="0"/>
      <w:autoSpaceDN w:val="0"/>
    </w:pPr>
  </w:style>
  <w:style w:type="paragraph" w:customStyle="1" w:styleId="2728201C141F405B8B20107E82AF750E">
    <w:name w:val="2728201C141F405B8B20107E82AF750E"/>
    <w:pPr>
      <w:widowControl w:val="0"/>
      <w:wordWrap w:val="0"/>
      <w:autoSpaceDE w:val="0"/>
      <w:autoSpaceDN w:val="0"/>
    </w:pPr>
  </w:style>
  <w:style w:type="paragraph" w:customStyle="1" w:styleId="520DE06C92C545A68895C2206991C6F6">
    <w:name w:val="520DE06C92C545A68895C2206991C6F6"/>
    <w:pPr>
      <w:widowControl w:val="0"/>
      <w:wordWrap w:val="0"/>
      <w:autoSpaceDE w:val="0"/>
      <w:autoSpaceDN w:val="0"/>
    </w:pPr>
  </w:style>
  <w:style w:type="paragraph" w:customStyle="1" w:styleId="B17898793F934E41867A4CCCD26881A4">
    <w:name w:val="B17898793F934E41867A4CCCD26881A4"/>
    <w:pPr>
      <w:widowControl w:val="0"/>
      <w:wordWrap w:val="0"/>
      <w:autoSpaceDE w:val="0"/>
      <w:autoSpaceDN w:val="0"/>
    </w:pPr>
  </w:style>
  <w:style w:type="paragraph" w:customStyle="1" w:styleId="8F7E4B51354D4FD5B9111C3FB6A12554">
    <w:name w:val="8F7E4B51354D4FD5B9111C3FB6A12554"/>
    <w:pPr>
      <w:widowControl w:val="0"/>
      <w:wordWrap w:val="0"/>
      <w:autoSpaceDE w:val="0"/>
      <w:autoSpaceDN w:val="0"/>
    </w:pPr>
  </w:style>
  <w:style w:type="paragraph" w:customStyle="1" w:styleId="5D7CBC2E10384064864E9A144E6ED879">
    <w:name w:val="5D7CBC2E10384064864E9A144E6ED879"/>
    <w:pPr>
      <w:widowControl w:val="0"/>
      <w:wordWrap w:val="0"/>
      <w:autoSpaceDE w:val="0"/>
      <w:autoSpaceDN w:val="0"/>
    </w:pPr>
  </w:style>
  <w:style w:type="paragraph" w:customStyle="1" w:styleId="96D756E83FF84674A81038807D1D0C3A">
    <w:name w:val="96D756E83FF84674A81038807D1D0C3A"/>
    <w:pPr>
      <w:widowControl w:val="0"/>
      <w:wordWrap w:val="0"/>
      <w:autoSpaceDE w:val="0"/>
      <w:autoSpaceDN w:val="0"/>
    </w:pPr>
  </w:style>
  <w:style w:type="paragraph" w:customStyle="1" w:styleId="ED44E1E4B39145F3BF0CD9F99EF76376">
    <w:name w:val="ED44E1E4B39145F3BF0CD9F99EF76376"/>
    <w:rsid w:val="00E95C29"/>
    <w:pPr>
      <w:widowControl w:val="0"/>
      <w:wordWrap w:val="0"/>
      <w:autoSpaceDE w:val="0"/>
      <w:autoSpaceDN w:val="0"/>
    </w:pPr>
  </w:style>
  <w:style w:type="paragraph" w:customStyle="1" w:styleId="C5D0E919F4CB4EB6869D23BA0B4899C3">
    <w:name w:val="C5D0E919F4CB4EB6869D23BA0B4899C3"/>
    <w:rsid w:val="00D23EB6"/>
    <w:pPr>
      <w:widowControl w:val="0"/>
      <w:wordWrap w:val="0"/>
      <w:autoSpaceDE w:val="0"/>
      <w:autoSpaceDN w:val="0"/>
    </w:pPr>
  </w:style>
  <w:style w:type="paragraph" w:customStyle="1" w:styleId="CF5BECFBAA4F40F3A9FB1EF633389883">
    <w:name w:val="CF5BECFBAA4F40F3A9FB1EF633389883"/>
    <w:rsid w:val="00D23EB6"/>
    <w:pPr>
      <w:widowControl w:val="0"/>
      <w:wordWrap w:val="0"/>
      <w:autoSpaceDE w:val="0"/>
      <w:autoSpaceDN w:val="0"/>
    </w:pPr>
  </w:style>
  <w:style w:type="paragraph" w:customStyle="1" w:styleId="180FA65E9130442FB4FEF1883091922F">
    <w:name w:val="180FA65E9130442FB4FEF1883091922F"/>
    <w:rsid w:val="00D23EB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사용자 지정 1">
      <a:dk1>
        <a:sysClr val="windowText" lastClr="000000"/>
      </a:dk1>
      <a:lt1>
        <a:sysClr val="window" lastClr="FFFFFF"/>
      </a:lt1>
      <a:dk2>
        <a:srgbClr val="224F76"/>
      </a:dk2>
      <a:lt2>
        <a:srgbClr val="ACCBF9"/>
      </a:lt2>
      <a:accent1>
        <a:srgbClr val="4A66AC"/>
      </a:accent1>
      <a:accent2>
        <a:srgbClr val="629DD1"/>
      </a:accent2>
      <a:accent3>
        <a:srgbClr val="8DC4D8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E257D-F0B3-4875-AB3E-796EEC7C1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{EEAB8A2A-0B84-4835-9F85-25AC3FE9A04C}tf16392850.dotx</Template>
  <TotalTime>2</TotalTime>
  <Pages>8</Pages>
  <Words>303</Words>
  <Characters>1732</Characters>
  <Application>Microsoft Office Word</Application>
  <DocSecurity>0</DocSecurity>
  <Lines>14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HJK</dc:creator>
  <cp:keywords/>
  <cp:lastModifiedBy>Owner</cp:lastModifiedBy>
  <cp:revision>5</cp:revision>
  <cp:lastPrinted>2006-08-01T17:47:00Z</cp:lastPrinted>
  <dcterms:created xsi:type="dcterms:W3CDTF">2020-04-29T17:01:00Z</dcterms:created>
  <dcterms:modified xsi:type="dcterms:W3CDTF">2020-05-19T07:08:00Z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